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88B" w:rsidRPr="008B4BFD" w:rsidRDefault="00704540" w:rsidP="00856885">
      <w:pPr>
        <w:pStyle w:val="affffb"/>
        <w:spacing w:line="240" w:lineRule="auto"/>
        <w:rPr>
          <w:rFonts w:ascii="Times New Roman"/>
        </w:rPr>
      </w:pPr>
      <w:bookmarkStart w:id="0" w:name="正文题名"/>
      <w:bookmarkStart w:id="1" w:name="mbookmark4"/>
      <w:r w:rsidRPr="00704540">
        <w:rPr>
          <w:rFonts w:ascii="Times New Roman" w:hint="eastAsia"/>
        </w:rPr>
        <w:t>接口扩展卡与</w:t>
      </w:r>
      <w:r w:rsidRPr="00704540">
        <w:rPr>
          <w:rFonts w:ascii="Times New Roman" w:hint="eastAsia"/>
        </w:rPr>
        <w:t>MCU-SPI</w:t>
      </w:r>
      <w:r w:rsidRPr="00704540">
        <w:rPr>
          <w:rFonts w:ascii="Times New Roman" w:hint="eastAsia"/>
        </w:rPr>
        <w:t>通信协议</w:t>
      </w:r>
      <w:bookmarkEnd w:id="0"/>
    </w:p>
    <w:p w:rsidR="006A588B" w:rsidRPr="008B4BFD" w:rsidRDefault="006A588B" w:rsidP="00856885">
      <w:pPr>
        <w:pStyle w:val="afffb"/>
        <w:spacing w:line="240" w:lineRule="auto"/>
        <w:rPr>
          <w:rFonts w:ascii="Times New Roman" w:hAnsi="Times New Roman"/>
          <w:b/>
          <w:bCs w:val="0"/>
          <w:sz w:val="36"/>
        </w:rPr>
      </w:pPr>
      <w:r w:rsidRPr="008B4BF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378145" wp14:editId="57672D4D">
                <wp:simplePos x="0" y="0"/>
                <wp:positionH relativeFrom="column">
                  <wp:posOffset>0</wp:posOffset>
                </wp:positionH>
                <wp:positionV relativeFrom="paragraph">
                  <wp:posOffset>144145</wp:posOffset>
                </wp:positionV>
                <wp:extent cx="5934075" cy="0"/>
                <wp:effectExtent l="0" t="0" r="0" b="0"/>
                <wp:wrapNone/>
                <wp:docPr id="1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6" o:spid="_x0000_s1026" style="position:absolute;left:0;text-align:lef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1.35pt" to="467.2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WPKEwIAACo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" strokeweight="1pt"/>
            </w:pict>
          </mc:Fallback>
        </mc:AlternateContent>
      </w:r>
      <w:r w:rsidRPr="008B4BFD">
        <w:rPr>
          <w:rFonts w:ascii="Times New Roman" w:hAnsi="Times New Roman"/>
          <w:b/>
          <w:bCs w:val="0"/>
          <w:sz w:val="36"/>
        </w:rPr>
        <w:t xml:space="preserve"> </w:t>
      </w:r>
    </w:p>
    <w:p w:rsidR="006A588B" w:rsidRPr="008B4BFD" w:rsidRDefault="00E137E0" w:rsidP="00D2744F">
      <w:pPr>
        <w:pStyle w:val="af3"/>
        <w:spacing w:before="120" w:after="120" w:line="300" w:lineRule="auto"/>
        <w:rPr>
          <w:rFonts w:ascii="Times New Roman"/>
        </w:rPr>
      </w:pPr>
      <w:r w:rsidRPr="008B4BFD">
        <w:rPr>
          <w:rFonts w:ascii="Times New Roman"/>
        </w:rPr>
        <w:t>技术指标</w:t>
      </w:r>
    </w:p>
    <w:p w:rsidR="00E137E0" w:rsidRPr="008B4BFD" w:rsidRDefault="008B307C" w:rsidP="008B307C">
      <w:pPr>
        <w:pStyle w:val="af9"/>
        <w:spacing w:line="300" w:lineRule="auto"/>
        <w:ind w:firstLine="560"/>
      </w:pPr>
      <w:bookmarkStart w:id="2" w:name="_Toc464201251"/>
      <w:r w:rsidRPr="008B4BFD">
        <w:t>SPI</w:t>
      </w:r>
      <w:r w:rsidRPr="008B4BFD">
        <w:t>通信时钟频率</w:t>
      </w:r>
      <w:r w:rsidR="00EB6588">
        <w:rPr>
          <w:rFonts w:hint="eastAsia"/>
          <w:b/>
        </w:rPr>
        <w:t>1</w:t>
      </w:r>
      <w:r w:rsidR="008B4BFD" w:rsidRPr="008B4BFD">
        <w:rPr>
          <w:b/>
        </w:rPr>
        <w:t>0</w:t>
      </w:r>
      <w:r w:rsidRPr="008B4BFD">
        <w:rPr>
          <w:b/>
        </w:rPr>
        <w:t>MHz</w:t>
      </w:r>
      <w:r w:rsidRPr="008B4BFD">
        <w:t>，周期</w:t>
      </w:r>
      <w:r w:rsidR="00EB6588">
        <w:rPr>
          <w:rFonts w:hint="eastAsia"/>
        </w:rPr>
        <w:t>10</w:t>
      </w:r>
      <w:r w:rsidRPr="008B4BFD">
        <w:t>0ns</w:t>
      </w:r>
      <w:r w:rsidRPr="008B4BFD">
        <w:t>，占空比</w:t>
      </w:r>
      <w:r w:rsidRPr="008B4BFD">
        <w:t>50%</w:t>
      </w:r>
      <w:r w:rsidR="00E137E0" w:rsidRPr="008B4BFD">
        <w:t>。</w:t>
      </w:r>
    </w:p>
    <w:p w:rsidR="008B4BFD" w:rsidRPr="008B4BFD" w:rsidRDefault="008B4BFD" w:rsidP="008B307C">
      <w:pPr>
        <w:pStyle w:val="af9"/>
        <w:spacing w:line="300" w:lineRule="auto"/>
        <w:ind w:firstLine="560"/>
      </w:pPr>
      <w:r w:rsidRPr="008B4BFD">
        <w:t>FPGA</w:t>
      </w:r>
      <w:r w:rsidRPr="008B4BFD">
        <w:t>为从机，单片机为主机。</w:t>
      </w:r>
    </w:p>
    <w:bookmarkEnd w:id="2"/>
    <w:p w:rsidR="006A588B" w:rsidRPr="008B4BFD" w:rsidRDefault="006F6C7C" w:rsidP="00D2744F">
      <w:pPr>
        <w:pStyle w:val="af3"/>
        <w:spacing w:before="120" w:after="120" w:line="300" w:lineRule="auto"/>
        <w:rPr>
          <w:rFonts w:ascii="Times New Roman"/>
        </w:rPr>
      </w:pPr>
      <w:r w:rsidRPr="008B4BFD">
        <w:rPr>
          <w:rFonts w:ascii="Times New Roman"/>
        </w:rPr>
        <w:t>通信帧格式</w:t>
      </w:r>
    </w:p>
    <w:p w:rsidR="006A588B" w:rsidRPr="008B4BFD" w:rsidRDefault="006F6C7C" w:rsidP="00D2744F">
      <w:pPr>
        <w:pStyle w:val="af9"/>
        <w:spacing w:line="300" w:lineRule="auto"/>
        <w:ind w:firstLine="560"/>
      </w:pPr>
      <w:r w:rsidRPr="008B4BFD">
        <w:t>本文档规定的通信协议包含两种通信帧，分别为</w:t>
      </w:r>
      <w:r w:rsidR="008B4A0B">
        <w:t>单片机周期从</w:t>
      </w:r>
      <w:r w:rsidR="008B4A0B">
        <w:t>FPGA</w:t>
      </w:r>
      <w:r w:rsidR="008B4A0B">
        <w:t>读</w:t>
      </w:r>
      <w:r w:rsidR="008B307C" w:rsidRPr="008B4BFD">
        <w:t>数据</w:t>
      </w:r>
      <w:r w:rsidRPr="008B4BFD">
        <w:t>帧、</w:t>
      </w:r>
      <w:r w:rsidR="008B4A0B">
        <w:t>单片机周期上传电源状态到</w:t>
      </w:r>
      <w:r w:rsidR="008B4A0B">
        <w:t>FPGA</w:t>
      </w:r>
      <w:r w:rsidR="008B4A0B">
        <w:t>的周期数据帧。其中，单片机发起读需要先发送一帧读数据的前导帧。</w:t>
      </w:r>
    </w:p>
    <w:p w:rsidR="006A588B" w:rsidRPr="008B4BFD" w:rsidRDefault="008B307C" w:rsidP="00D2744F">
      <w:pPr>
        <w:pStyle w:val="af4"/>
        <w:numPr>
          <w:ilvl w:val="1"/>
          <w:numId w:val="30"/>
        </w:numPr>
        <w:spacing w:line="300" w:lineRule="auto"/>
        <w:rPr>
          <w:rFonts w:ascii="Times New Roman"/>
        </w:rPr>
      </w:pPr>
      <w:proofErr w:type="gramStart"/>
      <w:r w:rsidRPr="008B4BFD">
        <w:rPr>
          <w:rFonts w:ascii="Times New Roman"/>
        </w:rPr>
        <w:t>周期读</w:t>
      </w:r>
      <w:proofErr w:type="gramEnd"/>
      <w:r w:rsidRPr="008B4BFD">
        <w:rPr>
          <w:rFonts w:ascii="Times New Roman"/>
        </w:rPr>
        <w:t>数据</w:t>
      </w:r>
      <w:r w:rsidR="0064635E" w:rsidRPr="008B4BFD">
        <w:rPr>
          <w:rFonts w:ascii="Times New Roman"/>
        </w:rPr>
        <w:t>帧</w:t>
      </w:r>
    </w:p>
    <w:p w:rsidR="0064635E" w:rsidRPr="008B4BFD" w:rsidRDefault="0064635E" w:rsidP="00D2744F">
      <w:pPr>
        <w:pStyle w:val="af9"/>
        <w:spacing w:line="300" w:lineRule="auto"/>
        <w:ind w:firstLine="560"/>
      </w:pPr>
      <w:r w:rsidRPr="008B4BFD">
        <w:t>是指</w:t>
      </w:r>
      <w:r w:rsidR="008B307C" w:rsidRPr="008B4BFD">
        <w:t>FPGA</w:t>
      </w:r>
      <w:r w:rsidR="008B307C" w:rsidRPr="008B4BFD">
        <w:t>向单片机周期发起读操作，读取</w:t>
      </w:r>
      <w:r w:rsidR="008B4A0B">
        <w:t>1</w:t>
      </w:r>
      <w:r w:rsidR="008B4A0B">
        <w:rPr>
          <w:rFonts w:hint="eastAsia"/>
        </w:rPr>
        <w:t>5</w:t>
      </w:r>
      <w:r w:rsidR="008B307C" w:rsidRPr="008B4BFD">
        <w:t>路</w:t>
      </w:r>
      <w:r w:rsidR="00B1572F">
        <w:t>电流</w:t>
      </w:r>
      <w:r w:rsidR="008B307C" w:rsidRPr="008B4BFD">
        <w:t>、</w:t>
      </w:r>
      <w:r w:rsidR="00B1572F">
        <w:t>电压</w:t>
      </w:r>
      <w:r w:rsidR="008B307C" w:rsidRPr="008B4BFD">
        <w:t>数据的帧</w:t>
      </w:r>
      <w:r w:rsidRPr="008B4BFD">
        <w:t>。</w:t>
      </w:r>
    </w:p>
    <w:p w:rsidR="006A588B" w:rsidRPr="008B4BFD" w:rsidRDefault="008B307C" w:rsidP="00D2744F">
      <w:pPr>
        <w:pStyle w:val="af4"/>
        <w:spacing w:line="300" w:lineRule="auto"/>
        <w:rPr>
          <w:rFonts w:ascii="Times New Roman"/>
        </w:rPr>
      </w:pPr>
      <w:r w:rsidRPr="008B4BFD">
        <w:rPr>
          <w:rFonts w:ascii="Times New Roman"/>
        </w:rPr>
        <w:t>写</w:t>
      </w:r>
      <w:r w:rsidR="0064635E" w:rsidRPr="008B4BFD">
        <w:rPr>
          <w:rFonts w:ascii="Times New Roman"/>
        </w:rPr>
        <w:t>数据帧</w:t>
      </w:r>
    </w:p>
    <w:p w:rsidR="0064635E" w:rsidRPr="008B4BFD" w:rsidRDefault="008B307C" w:rsidP="00D2744F">
      <w:pPr>
        <w:pStyle w:val="af9"/>
        <w:spacing w:line="300" w:lineRule="auto"/>
        <w:ind w:firstLine="560"/>
      </w:pPr>
      <w:r w:rsidRPr="008B4BFD">
        <w:t>是指</w:t>
      </w:r>
      <w:r w:rsidRPr="008B4BFD">
        <w:t>FPGA</w:t>
      </w:r>
      <w:r w:rsidRPr="008B4BFD">
        <w:t>向单片机周期发起写操作，设置</w:t>
      </w:r>
      <w:r w:rsidR="008B4A0B">
        <w:t>1</w:t>
      </w:r>
      <w:r w:rsidR="008B4A0B">
        <w:rPr>
          <w:rFonts w:hint="eastAsia"/>
        </w:rPr>
        <w:t>5</w:t>
      </w:r>
      <w:r w:rsidRPr="008B4BFD">
        <w:t>路告警的</w:t>
      </w:r>
      <w:r w:rsidR="00B1572F">
        <w:t>电流</w:t>
      </w:r>
      <w:r w:rsidRPr="008B4BFD">
        <w:t>、</w:t>
      </w:r>
      <w:r w:rsidR="00B1572F">
        <w:t>电压</w:t>
      </w:r>
      <w:r w:rsidRPr="008B4BFD">
        <w:t>阈值帧</w:t>
      </w:r>
      <w:r w:rsidR="0064635E" w:rsidRPr="008B4BFD">
        <w:t>。</w:t>
      </w:r>
    </w:p>
    <w:p w:rsidR="0064635E" w:rsidRPr="008B4BFD" w:rsidRDefault="00D66032" w:rsidP="00D2744F">
      <w:pPr>
        <w:pStyle w:val="af4"/>
        <w:spacing w:line="300" w:lineRule="auto"/>
        <w:rPr>
          <w:rFonts w:ascii="Times New Roman"/>
        </w:rPr>
      </w:pPr>
      <w:r w:rsidRPr="008B4BFD">
        <w:rPr>
          <w:rFonts w:ascii="Times New Roman"/>
        </w:rPr>
        <w:t>数据帧</w:t>
      </w:r>
      <w:r w:rsidR="00BD7935" w:rsidRPr="008B4BFD">
        <w:rPr>
          <w:rFonts w:ascii="Times New Roman"/>
        </w:rPr>
        <w:t>格</w:t>
      </w:r>
      <w:r w:rsidR="0064635E" w:rsidRPr="008B4BFD">
        <w:rPr>
          <w:rFonts w:ascii="Times New Roman"/>
        </w:rPr>
        <w:t>式</w:t>
      </w:r>
    </w:p>
    <w:p w:rsidR="0064635E" w:rsidRPr="008B4BFD" w:rsidRDefault="00BD7935" w:rsidP="00D2744F">
      <w:pPr>
        <w:pStyle w:val="af9"/>
        <w:spacing w:line="300" w:lineRule="auto"/>
        <w:ind w:firstLine="560"/>
      </w:pPr>
      <w:r w:rsidRPr="008B4BFD">
        <w:t>数据帧</w:t>
      </w:r>
      <w:r w:rsidR="0064635E" w:rsidRPr="008B4BFD">
        <w:t>符合下表格式：</w:t>
      </w:r>
    </w:p>
    <w:p w:rsidR="00BD7935" w:rsidRPr="008B4BFD" w:rsidRDefault="00BD7935" w:rsidP="00BD7935">
      <w:pPr>
        <w:pStyle w:val="af2"/>
        <w:rPr>
          <w:rFonts w:ascii="Times New Roman"/>
        </w:rPr>
      </w:pPr>
      <w:r w:rsidRPr="008B4BFD">
        <w:rPr>
          <w:rFonts w:ascii="Times New Roman"/>
        </w:rPr>
        <w:t>通信数据帧格式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5"/>
        <w:gridCol w:w="1495"/>
        <w:gridCol w:w="1547"/>
        <w:gridCol w:w="1547"/>
        <w:gridCol w:w="3088"/>
      </w:tblGrid>
      <w:tr w:rsidR="00D66032" w:rsidRPr="008B4BFD" w:rsidTr="00067307">
        <w:trPr>
          <w:trHeight w:val="276"/>
        </w:trPr>
        <w:tc>
          <w:tcPr>
            <w:tcW w:w="990" w:type="pct"/>
            <w:vAlign w:val="center"/>
          </w:tcPr>
          <w:p w:rsidR="00D66032" w:rsidRPr="008B4BFD" w:rsidRDefault="00D66032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序</w:t>
            </w:r>
            <w:r w:rsidR="00067307">
              <w:rPr>
                <w:rFonts w:hint="eastAsia"/>
                <w:sz w:val="24"/>
              </w:rPr>
              <w:t>号</w:t>
            </w:r>
          </w:p>
        </w:tc>
        <w:tc>
          <w:tcPr>
            <w:tcW w:w="781" w:type="pct"/>
            <w:shd w:val="clear" w:color="auto" w:fill="auto"/>
            <w:noWrap/>
            <w:vAlign w:val="center"/>
          </w:tcPr>
          <w:p w:rsidR="00D66032" w:rsidRPr="008B4BFD" w:rsidRDefault="00D66032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名称</w:t>
            </w:r>
          </w:p>
        </w:tc>
        <w:tc>
          <w:tcPr>
            <w:tcW w:w="1616" w:type="pct"/>
            <w:gridSpan w:val="2"/>
            <w:shd w:val="clear" w:color="auto" w:fill="auto"/>
            <w:noWrap/>
            <w:vAlign w:val="center"/>
          </w:tcPr>
          <w:p w:rsidR="00D66032" w:rsidRPr="008B4BFD" w:rsidRDefault="00D66032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数据内容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D66032" w:rsidRPr="008B4BFD" w:rsidRDefault="00D66032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备注</w:t>
            </w:r>
          </w:p>
        </w:tc>
      </w:tr>
      <w:tr w:rsidR="00067307" w:rsidRPr="008B4BFD" w:rsidTr="00067307">
        <w:trPr>
          <w:trHeight w:val="562"/>
        </w:trPr>
        <w:tc>
          <w:tcPr>
            <w:tcW w:w="990" w:type="pct"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</w:t>
            </w:r>
          </w:p>
        </w:tc>
        <w:tc>
          <w:tcPr>
            <w:tcW w:w="781" w:type="pct"/>
            <w:vMerge w:val="restart"/>
            <w:shd w:val="clear" w:color="auto" w:fill="auto"/>
            <w:noWrap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帧头</w:t>
            </w:r>
            <w:proofErr w:type="gramEnd"/>
          </w:p>
        </w:tc>
        <w:tc>
          <w:tcPr>
            <w:tcW w:w="808" w:type="pct"/>
            <w:shd w:val="clear" w:color="auto" w:fill="auto"/>
            <w:noWrap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0x55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0xAA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帧起始</w:t>
            </w:r>
            <w:r>
              <w:rPr>
                <w:sz w:val="24"/>
              </w:rPr>
              <w:t>标志</w:t>
            </w:r>
          </w:p>
        </w:tc>
      </w:tr>
      <w:tr w:rsidR="00067307" w:rsidRPr="008B4BFD" w:rsidTr="00067307">
        <w:trPr>
          <w:trHeight w:val="666"/>
        </w:trPr>
        <w:tc>
          <w:tcPr>
            <w:tcW w:w="990" w:type="pct"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781" w:type="pct"/>
            <w:vMerge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</w:p>
        </w:tc>
        <w:tc>
          <w:tcPr>
            <w:tcW w:w="1616" w:type="pct"/>
            <w:gridSpan w:val="2"/>
            <w:shd w:val="clear" w:color="auto" w:fill="auto"/>
            <w:noWrap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proofErr w:type="spellStart"/>
            <w:r w:rsidRPr="008B4BFD">
              <w:rPr>
                <w:sz w:val="24"/>
              </w:rPr>
              <w:t>Frame_length</w:t>
            </w:r>
            <w:proofErr w:type="spellEnd"/>
          </w:p>
        </w:tc>
        <w:tc>
          <w:tcPr>
            <w:tcW w:w="1613" w:type="pct"/>
            <w:shd w:val="clear" w:color="auto" w:fill="auto"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帧长度</w:t>
            </w:r>
            <w:r>
              <w:rPr>
                <w:rFonts w:hint="eastAsia"/>
                <w:sz w:val="24"/>
              </w:rPr>
              <w:t>,2</w:t>
            </w:r>
            <w:r>
              <w:rPr>
                <w:rFonts w:hint="eastAsia"/>
                <w:sz w:val="24"/>
              </w:rPr>
              <w:t>字节</w:t>
            </w:r>
            <w:r>
              <w:rPr>
                <w:sz w:val="24"/>
              </w:rPr>
              <w:t>。</w:t>
            </w:r>
            <w:r>
              <w:rPr>
                <w:rFonts w:hint="eastAsia"/>
                <w:sz w:val="24"/>
              </w:rPr>
              <w:t>表示</w:t>
            </w:r>
            <w:r w:rsidRPr="008B4BFD">
              <w:rPr>
                <w:sz w:val="24"/>
              </w:rPr>
              <w:t>帧内容的长度，单位字节</w:t>
            </w:r>
          </w:p>
        </w:tc>
      </w:tr>
      <w:tr w:rsidR="00067307" w:rsidRPr="008B4BFD" w:rsidTr="00067307">
        <w:trPr>
          <w:trHeight w:val="634"/>
        </w:trPr>
        <w:tc>
          <w:tcPr>
            <w:tcW w:w="990" w:type="pct"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781" w:type="pct"/>
            <w:vMerge w:val="restart"/>
            <w:shd w:val="clear" w:color="auto" w:fill="auto"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帧内容</w:t>
            </w:r>
          </w:p>
        </w:tc>
        <w:tc>
          <w:tcPr>
            <w:tcW w:w="1616" w:type="pct"/>
            <w:gridSpan w:val="2"/>
            <w:shd w:val="clear" w:color="auto" w:fill="auto"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Device-ID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067307" w:rsidRPr="008B4BFD" w:rsidRDefault="00067307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5462FD" w:rsidRPr="008B4BFD" w:rsidTr="005462FD">
        <w:trPr>
          <w:trHeight w:val="634"/>
        </w:trPr>
        <w:tc>
          <w:tcPr>
            <w:tcW w:w="990" w:type="pct"/>
            <w:vAlign w:val="center"/>
          </w:tcPr>
          <w:p w:rsidR="005462FD" w:rsidRPr="008B4BFD" w:rsidRDefault="005462FD" w:rsidP="0006730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781" w:type="pct"/>
            <w:vMerge/>
            <w:vAlign w:val="center"/>
          </w:tcPr>
          <w:p w:rsidR="005462FD" w:rsidRPr="008B4BFD" w:rsidRDefault="005462FD" w:rsidP="00067307">
            <w:pPr>
              <w:jc w:val="center"/>
              <w:rPr>
                <w:sz w:val="24"/>
              </w:rPr>
            </w:pPr>
          </w:p>
        </w:tc>
        <w:tc>
          <w:tcPr>
            <w:tcW w:w="1616" w:type="pct"/>
            <w:gridSpan w:val="2"/>
            <w:shd w:val="clear" w:color="auto" w:fill="auto"/>
            <w:vAlign w:val="center"/>
          </w:tcPr>
          <w:p w:rsidR="005462FD" w:rsidRPr="008B4BFD" w:rsidRDefault="00B1572F" w:rsidP="00067307">
            <w:pPr>
              <w:jc w:val="center"/>
              <w:rPr>
                <w:sz w:val="24"/>
              </w:rPr>
            </w:pPr>
            <w:r>
              <w:rPr>
                <w:sz w:val="24"/>
              </w:rPr>
              <w:t>Voltage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5462FD" w:rsidRPr="008B4BFD" w:rsidRDefault="005462FD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电压</w:t>
            </w:r>
          </w:p>
        </w:tc>
      </w:tr>
      <w:tr w:rsidR="005462FD" w:rsidRPr="008B4BFD" w:rsidTr="005462FD">
        <w:trPr>
          <w:trHeight w:val="634"/>
        </w:trPr>
        <w:tc>
          <w:tcPr>
            <w:tcW w:w="990" w:type="pct"/>
            <w:vAlign w:val="center"/>
          </w:tcPr>
          <w:p w:rsidR="005462FD" w:rsidRPr="008B4BFD" w:rsidRDefault="005462FD" w:rsidP="0006730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781" w:type="pct"/>
            <w:vMerge/>
            <w:vAlign w:val="center"/>
          </w:tcPr>
          <w:p w:rsidR="005462FD" w:rsidRPr="008B4BFD" w:rsidRDefault="005462FD" w:rsidP="00067307">
            <w:pPr>
              <w:jc w:val="center"/>
              <w:rPr>
                <w:sz w:val="24"/>
              </w:rPr>
            </w:pPr>
          </w:p>
        </w:tc>
        <w:tc>
          <w:tcPr>
            <w:tcW w:w="1616" w:type="pct"/>
            <w:gridSpan w:val="2"/>
            <w:shd w:val="clear" w:color="auto" w:fill="auto"/>
            <w:vAlign w:val="center"/>
          </w:tcPr>
          <w:p w:rsidR="005462FD" w:rsidRPr="008B4BFD" w:rsidRDefault="00B1572F" w:rsidP="0006730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5462FD" w:rsidRPr="008B4BFD" w:rsidRDefault="005462FD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电流</w:t>
            </w:r>
          </w:p>
        </w:tc>
      </w:tr>
      <w:tr w:rsidR="005E5B5C" w:rsidRPr="008B4BFD" w:rsidTr="00067307">
        <w:trPr>
          <w:trHeight w:val="312"/>
        </w:trPr>
        <w:tc>
          <w:tcPr>
            <w:tcW w:w="990" w:type="pct"/>
            <w:vAlign w:val="center"/>
          </w:tcPr>
          <w:p w:rsidR="005E5B5C" w:rsidRPr="008B4BFD" w:rsidRDefault="005E5B5C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……</w:t>
            </w:r>
          </w:p>
        </w:tc>
        <w:tc>
          <w:tcPr>
            <w:tcW w:w="781" w:type="pct"/>
            <w:vMerge/>
            <w:vAlign w:val="center"/>
          </w:tcPr>
          <w:p w:rsidR="005E5B5C" w:rsidRPr="008B4BFD" w:rsidRDefault="005E5B5C" w:rsidP="00067307">
            <w:pPr>
              <w:jc w:val="center"/>
              <w:rPr>
                <w:sz w:val="24"/>
              </w:rPr>
            </w:pPr>
          </w:p>
        </w:tc>
        <w:tc>
          <w:tcPr>
            <w:tcW w:w="1616" w:type="pct"/>
            <w:gridSpan w:val="2"/>
            <w:shd w:val="clear" w:color="auto" w:fill="auto"/>
            <w:vAlign w:val="center"/>
          </w:tcPr>
          <w:p w:rsidR="005E5B5C" w:rsidRPr="008B4BFD" w:rsidRDefault="005E5B5C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……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5E5B5C" w:rsidRPr="008B4BFD" w:rsidRDefault="005E5B5C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……</w:t>
            </w:r>
          </w:p>
        </w:tc>
      </w:tr>
      <w:tr w:rsidR="00D66032" w:rsidRPr="008B4BFD" w:rsidTr="00067307">
        <w:trPr>
          <w:trHeight w:val="276"/>
        </w:trPr>
        <w:tc>
          <w:tcPr>
            <w:tcW w:w="990" w:type="pct"/>
            <w:vAlign w:val="center"/>
          </w:tcPr>
          <w:p w:rsidR="00D66032" w:rsidRPr="008B4BFD" w:rsidRDefault="00D66032" w:rsidP="00067307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 w:val="restart"/>
            <w:shd w:val="clear" w:color="auto" w:fill="auto"/>
            <w:noWrap/>
            <w:vAlign w:val="center"/>
          </w:tcPr>
          <w:p w:rsidR="00D66032" w:rsidRPr="008B4BFD" w:rsidRDefault="00D66032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帧尾</w:t>
            </w:r>
          </w:p>
        </w:tc>
        <w:tc>
          <w:tcPr>
            <w:tcW w:w="1616" w:type="pct"/>
            <w:gridSpan w:val="2"/>
            <w:shd w:val="clear" w:color="auto" w:fill="auto"/>
            <w:noWrap/>
            <w:vAlign w:val="center"/>
          </w:tcPr>
          <w:p w:rsidR="00D66032" w:rsidRPr="008B4BFD" w:rsidRDefault="005462FD" w:rsidP="0006730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 w:rsidR="00BD3BA8" w:rsidRPr="008B4BFD">
              <w:rPr>
                <w:sz w:val="24"/>
              </w:rPr>
              <w:t>um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D66032" w:rsidRPr="008B4BFD" w:rsidRDefault="00BD3BA8" w:rsidP="005462FD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校验和，字节序</w:t>
            </w:r>
            <w:r w:rsidRPr="008B4BFD">
              <w:rPr>
                <w:sz w:val="24"/>
              </w:rPr>
              <w:t>0</w:t>
            </w:r>
            <w:r w:rsidRPr="008B4BFD">
              <w:rPr>
                <w:sz w:val="24"/>
              </w:rPr>
              <w:t>到</w:t>
            </w:r>
            <w:r w:rsidR="005462FD">
              <w:rPr>
                <w:rFonts w:hint="eastAsia"/>
                <w:sz w:val="24"/>
              </w:rPr>
              <w:t>sum</w:t>
            </w:r>
            <w:r w:rsidR="005462FD">
              <w:rPr>
                <w:rFonts w:hint="eastAsia"/>
                <w:sz w:val="24"/>
              </w:rPr>
              <w:t>前</w:t>
            </w:r>
            <w:r w:rsidR="005E5B5C" w:rsidRPr="008B4BFD">
              <w:rPr>
                <w:sz w:val="24"/>
              </w:rPr>
              <w:t>的</w:t>
            </w:r>
            <w:r w:rsidR="005462FD">
              <w:rPr>
                <w:rFonts w:hint="eastAsia"/>
                <w:sz w:val="24"/>
              </w:rPr>
              <w:t>16</w:t>
            </w:r>
            <w:r w:rsidR="005462FD">
              <w:rPr>
                <w:rFonts w:hint="eastAsia"/>
                <w:sz w:val="24"/>
              </w:rPr>
              <w:t>位累加</w:t>
            </w:r>
            <w:r w:rsidR="005E5B5C" w:rsidRPr="008B4BFD">
              <w:rPr>
                <w:sz w:val="24"/>
              </w:rPr>
              <w:t>和，保留低</w:t>
            </w:r>
            <w:r w:rsidR="005462FD">
              <w:rPr>
                <w:rFonts w:hint="eastAsia"/>
                <w:sz w:val="24"/>
              </w:rPr>
              <w:t>16</w:t>
            </w:r>
            <w:r w:rsidR="005E5B5C" w:rsidRPr="008B4BFD">
              <w:rPr>
                <w:sz w:val="24"/>
              </w:rPr>
              <w:t>bit</w:t>
            </w:r>
          </w:p>
        </w:tc>
      </w:tr>
      <w:tr w:rsidR="00BD3BA8" w:rsidRPr="008B4BFD" w:rsidTr="00067307">
        <w:trPr>
          <w:trHeight w:val="276"/>
        </w:trPr>
        <w:tc>
          <w:tcPr>
            <w:tcW w:w="990" w:type="pct"/>
            <w:vAlign w:val="center"/>
          </w:tcPr>
          <w:p w:rsidR="00BD3BA8" w:rsidRPr="008B4BFD" w:rsidRDefault="00BD3BA8" w:rsidP="00067307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BD3BA8" w:rsidRPr="008B4BFD" w:rsidRDefault="00BD3BA8" w:rsidP="00067307">
            <w:pPr>
              <w:jc w:val="center"/>
              <w:rPr>
                <w:sz w:val="24"/>
              </w:rPr>
            </w:pPr>
          </w:p>
        </w:tc>
        <w:tc>
          <w:tcPr>
            <w:tcW w:w="1616" w:type="pct"/>
            <w:gridSpan w:val="2"/>
            <w:shd w:val="clear" w:color="auto" w:fill="auto"/>
            <w:noWrap/>
            <w:vAlign w:val="center"/>
          </w:tcPr>
          <w:p w:rsidR="00BD3BA8" w:rsidRPr="008B4BFD" w:rsidRDefault="005E5B5C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</w:t>
            </w:r>
            <w:r w:rsidR="005462FD">
              <w:rPr>
                <w:rFonts w:hint="eastAsia"/>
                <w:sz w:val="24"/>
              </w:rPr>
              <w:t>AC</w:t>
            </w:r>
            <w:r w:rsidRPr="008B4BFD">
              <w:rPr>
                <w:sz w:val="24"/>
              </w:rPr>
              <w:t>BC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BD3BA8" w:rsidRPr="008B4BFD" w:rsidRDefault="005E5B5C" w:rsidP="00067307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帧结束标志</w:t>
            </w:r>
          </w:p>
        </w:tc>
      </w:tr>
    </w:tbl>
    <w:p w:rsidR="00505DE2" w:rsidRDefault="00505DE2" w:rsidP="00505DE2">
      <w:pPr>
        <w:pStyle w:val="af2"/>
        <w:numPr>
          <w:ilvl w:val="0"/>
          <w:numId w:val="0"/>
        </w:numPr>
        <w:jc w:val="both"/>
      </w:pPr>
    </w:p>
    <w:p w:rsidR="00505DE2" w:rsidRDefault="00505DE2" w:rsidP="00505DE2">
      <w:pPr>
        <w:pStyle w:val="af2"/>
      </w:pPr>
      <w:r>
        <w:rPr>
          <w:rFonts w:hint="eastAsia"/>
        </w:rPr>
        <w:lastRenderedPageBreak/>
        <w:t>单片机读</w:t>
      </w:r>
      <w:r w:rsidR="00F6589F">
        <w:rPr>
          <w:rFonts w:hint="eastAsia"/>
        </w:rPr>
        <w:t>FPGA数据的前导帧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5"/>
        <w:gridCol w:w="1495"/>
        <w:gridCol w:w="1547"/>
        <w:gridCol w:w="1547"/>
        <w:gridCol w:w="3088"/>
      </w:tblGrid>
      <w:tr w:rsidR="00505DE2" w:rsidRPr="008B4BFD" w:rsidTr="00505DE2">
        <w:trPr>
          <w:trHeight w:val="276"/>
        </w:trPr>
        <w:tc>
          <w:tcPr>
            <w:tcW w:w="990" w:type="pct"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序</w:t>
            </w:r>
            <w:r>
              <w:rPr>
                <w:rFonts w:hint="eastAsia"/>
                <w:sz w:val="24"/>
              </w:rPr>
              <w:t>号</w:t>
            </w:r>
          </w:p>
        </w:tc>
        <w:tc>
          <w:tcPr>
            <w:tcW w:w="781" w:type="pct"/>
            <w:shd w:val="clear" w:color="auto" w:fill="auto"/>
            <w:noWrap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名称</w:t>
            </w:r>
          </w:p>
        </w:tc>
        <w:tc>
          <w:tcPr>
            <w:tcW w:w="1616" w:type="pct"/>
            <w:gridSpan w:val="2"/>
            <w:shd w:val="clear" w:color="auto" w:fill="auto"/>
            <w:noWrap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数据内容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备注</w:t>
            </w:r>
          </w:p>
        </w:tc>
      </w:tr>
      <w:tr w:rsidR="00505DE2" w:rsidRPr="008B4BFD" w:rsidTr="00505DE2">
        <w:trPr>
          <w:trHeight w:val="562"/>
        </w:trPr>
        <w:tc>
          <w:tcPr>
            <w:tcW w:w="990" w:type="pct"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</w:t>
            </w:r>
          </w:p>
        </w:tc>
        <w:tc>
          <w:tcPr>
            <w:tcW w:w="781" w:type="pct"/>
            <w:vMerge w:val="restart"/>
            <w:shd w:val="clear" w:color="auto" w:fill="auto"/>
            <w:noWrap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帧头</w:t>
            </w:r>
          </w:p>
        </w:tc>
        <w:tc>
          <w:tcPr>
            <w:tcW w:w="808" w:type="pct"/>
            <w:shd w:val="clear" w:color="auto" w:fill="auto"/>
            <w:noWrap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0x55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0xAA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帧起始</w:t>
            </w:r>
            <w:r>
              <w:rPr>
                <w:sz w:val="24"/>
              </w:rPr>
              <w:t>标志</w:t>
            </w:r>
          </w:p>
        </w:tc>
      </w:tr>
      <w:tr w:rsidR="00505DE2" w:rsidRPr="008B4BFD" w:rsidTr="00505DE2">
        <w:trPr>
          <w:trHeight w:val="666"/>
        </w:trPr>
        <w:tc>
          <w:tcPr>
            <w:tcW w:w="990" w:type="pct"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781" w:type="pct"/>
            <w:vMerge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</w:p>
        </w:tc>
        <w:tc>
          <w:tcPr>
            <w:tcW w:w="1616" w:type="pct"/>
            <w:gridSpan w:val="2"/>
            <w:shd w:val="clear" w:color="auto" w:fill="auto"/>
            <w:noWrap/>
            <w:vAlign w:val="center"/>
          </w:tcPr>
          <w:p w:rsidR="00505DE2" w:rsidRPr="008B4BFD" w:rsidRDefault="00F6016B" w:rsidP="00505DE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0x0002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帧长度</w:t>
            </w:r>
            <w:r>
              <w:rPr>
                <w:rFonts w:hint="eastAsia"/>
                <w:sz w:val="24"/>
              </w:rPr>
              <w:t>,2</w:t>
            </w:r>
            <w:r>
              <w:rPr>
                <w:rFonts w:hint="eastAsia"/>
                <w:sz w:val="24"/>
              </w:rPr>
              <w:t>字节</w:t>
            </w:r>
            <w:r>
              <w:rPr>
                <w:sz w:val="24"/>
              </w:rPr>
              <w:t>。</w:t>
            </w:r>
            <w:r>
              <w:rPr>
                <w:rFonts w:hint="eastAsia"/>
                <w:sz w:val="24"/>
              </w:rPr>
              <w:t>表示</w:t>
            </w:r>
            <w:r w:rsidRPr="008B4BFD">
              <w:rPr>
                <w:sz w:val="24"/>
              </w:rPr>
              <w:t>帧内容的长度，单位字节</w:t>
            </w:r>
          </w:p>
        </w:tc>
      </w:tr>
      <w:tr w:rsidR="00505DE2" w:rsidRPr="008B4BFD" w:rsidTr="00505DE2">
        <w:trPr>
          <w:trHeight w:val="634"/>
        </w:trPr>
        <w:tc>
          <w:tcPr>
            <w:tcW w:w="990" w:type="pct"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781" w:type="pct"/>
            <w:shd w:val="clear" w:color="auto" w:fill="auto"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帧内容</w:t>
            </w:r>
          </w:p>
        </w:tc>
        <w:tc>
          <w:tcPr>
            <w:tcW w:w="1616" w:type="pct"/>
            <w:gridSpan w:val="2"/>
            <w:shd w:val="clear" w:color="auto" w:fill="auto"/>
            <w:vAlign w:val="center"/>
          </w:tcPr>
          <w:p w:rsidR="00505DE2" w:rsidRPr="008B4BFD" w:rsidRDefault="00494FE6" w:rsidP="00505DE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0xABDE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505DE2" w:rsidRPr="008B4BFD" w:rsidRDefault="00494FE6" w:rsidP="00494FE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单片机读数据前导内容</w:t>
            </w:r>
          </w:p>
        </w:tc>
      </w:tr>
      <w:tr w:rsidR="00505DE2" w:rsidRPr="008B4BFD" w:rsidTr="00505DE2">
        <w:trPr>
          <w:trHeight w:val="276"/>
        </w:trPr>
        <w:tc>
          <w:tcPr>
            <w:tcW w:w="990" w:type="pct"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 w:val="restart"/>
            <w:shd w:val="clear" w:color="auto" w:fill="auto"/>
            <w:noWrap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帧尾</w:t>
            </w:r>
          </w:p>
        </w:tc>
        <w:tc>
          <w:tcPr>
            <w:tcW w:w="1616" w:type="pct"/>
            <w:gridSpan w:val="2"/>
            <w:shd w:val="clear" w:color="auto" w:fill="auto"/>
            <w:noWrap/>
            <w:vAlign w:val="center"/>
          </w:tcPr>
          <w:p w:rsidR="00505DE2" w:rsidRPr="008B4BFD" w:rsidRDefault="00F6016B" w:rsidP="00505DE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</w:t>
            </w:r>
            <w:r w:rsidR="00494FE6">
              <w:rPr>
                <w:rFonts w:hint="eastAsia"/>
                <w:sz w:val="24"/>
              </w:rPr>
              <w:t>018A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校验和，字节序</w:t>
            </w:r>
            <w:r w:rsidRPr="008B4BFD">
              <w:rPr>
                <w:sz w:val="24"/>
              </w:rPr>
              <w:t>0</w:t>
            </w:r>
            <w:r w:rsidRPr="008B4BFD">
              <w:rPr>
                <w:sz w:val="24"/>
              </w:rPr>
              <w:t>到</w:t>
            </w:r>
            <w:r>
              <w:rPr>
                <w:rFonts w:hint="eastAsia"/>
                <w:sz w:val="24"/>
              </w:rPr>
              <w:t>sum</w:t>
            </w:r>
            <w:r>
              <w:rPr>
                <w:rFonts w:hint="eastAsia"/>
                <w:sz w:val="24"/>
              </w:rPr>
              <w:t>前</w:t>
            </w:r>
            <w:r w:rsidRPr="008B4BFD">
              <w:rPr>
                <w:sz w:val="24"/>
              </w:rPr>
              <w:t>的</w:t>
            </w:r>
            <w:r>
              <w:rPr>
                <w:rFonts w:hint="eastAsia"/>
                <w:sz w:val="24"/>
              </w:rPr>
              <w:t>16</w:t>
            </w:r>
            <w:r>
              <w:rPr>
                <w:rFonts w:hint="eastAsia"/>
                <w:sz w:val="24"/>
              </w:rPr>
              <w:t>位累加</w:t>
            </w:r>
            <w:r w:rsidRPr="008B4BFD">
              <w:rPr>
                <w:sz w:val="24"/>
              </w:rPr>
              <w:t>和，保留低</w:t>
            </w:r>
            <w:r>
              <w:rPr>
                <w:rFonts w:hint="eastAsia"/>
                <w:sz w:val="24"/>
              </w:rPr>
              <w:t>16</w:t>
            </w:r>
            <w:r w:rsidRPr="008B4BFD">
              <w:rPr>
                <w:sz w:val="24"/>
              </w:rPr>
              <w:t>bit</w:t>
            </w:r>
          </w:p>
        </w:tc>
      </w:tr>
      <w:tr w:rsidR="00505DE2" w:rsidRPr="008B4BFD" w:rsidTr="00505DE2">
        <w:trPr>
          <w:trHeight w:val="276"/>
        </w:trPr>
        <w:tc>
          <w:tcPr>
            <w:tcW w:w="990" w:type="pct"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</w:p>
        </w:tc>
        <w:tc>
          <w:tcPr>
            <w:tcW w:w="781" w:type="pct"/>
            <w:vMerge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</w:p>
        </w:tc>
        <w:tc>
          <w:tcPr>
            <w:tcW w:w="1616" w:type="pct"/>
            <w:gridSpan w:val="2"/>
            <w:shd w:val="clear" w:color="auto" w:fill="auto"/>
            <w:noWrap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</w:t>
            </w:r>
            <w:r>
              <w:rPr>
                <w:rFonts w:hint="eastAsia"/>
                <w:sz w:val="24"/>
              </w:rPr>
              <w:t>AC</w:t>
            </w:r>
            <w:r w:rsidRPr="008B4BFD">
              <w:rPr>
                <w:sz w:val="24"/>
              </w:rPr>
              <w:t>BC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505DE2" w:rsidRPr="008B4BFD" w:rsidRDefault="00505DE2" w:rsidP="00505DE2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帧结束标志</w:t>
            </w:r>
          </w:p>
        </w:tc>
      </w:tr>
    </w:tbl>
    <w:p w:rsidR="00505DE2" w:rsidRPr="00505DE2" w:rsidRDefault="00505DE2" w:rsidP="00505DE2">
      <w:pPr>
        <w:pStyle w:val="af9"/>
        <w:ind w:firstLine="560"/>
      </w:pPr>
    </w:p>
    <w:p w:rsidR="0064635E" w:rsidRPr="008B4BFD" w:rsidRDefault="0064635E" w:rsidP="00856885">
      <w:pPr>
        <w:pStyle w:val="af9"/>
        <w:spacing w:line="300" w:lineRule="auto"/>
        <w:ind w:firstLine="560"/>
      </w:pPr>
      <w:r w:rsidRPr="008B4BFD">
        <w:t>说明如下：</w:t>
      </w:r>
    </w:p>
    <w:p w:rsidR="0064635E" w:rsidRPr="008B4BFD" w:rsidRDefault="008E236F" w:rsidP="00856885">
      <w:pPr>
        <w:pStyle w:val="afa"/>
        <w:spacing w:line="300" w:lineRule="auto"/>
        <w:ind w:left="1084" w:hanging="523"/>
      </w:pPr>
      <w:r w:rsidRPr="008B4BFD">
        <w:rPr>
          <w:b/>
        </w:rPr>
        <w:t>帧起始标记</w:t>
      </w:r>
      <w:r w:rsidRPr="008B4BFD">
        <w:t>：表示一帧的起始，</w:t>
      </w:r>
      <w:r w:rsidR="00BD7935" w:rsidRPr="008B4BFD">
        <w:t>FPGA</w:t>
      </w:r>
      <w:r w:rsidR="00BD7935" w:rsidRPr="008B4BFD">
        <w:t>读单片机数据</w:t>
      </w:r>
      <w:r w:rsidRPr="008B4BFD">
        <w:t>固定为</w:t>
      </w:r>
      <w:r w:rsidRPr="008B4BFD">
        <w:t>0x</w:t>
      </w:r>
      <w:r w:rsidR="005E5B5C" w:rsidRPr="008B4BFD">
        <w:t>55AA</w:t>
      </w:r>
      <w:r w:rsidR="00BD7935" w:rsidRPr="008B4BFD">
        <w:t>；</w:t>
      </w:r>
      <w:r w:rsidR="00BD7935" w:rsidRPr="008B4BFD">
        <w:t>FPGA</w:t>
      </w:r>
      <w:r w:rsidR="00BD7935" w:rsidRPr="008B4BFD">
        <w:t>写单片机数据固定为</w:t>
      </w:r>
      <w:r w:rsidR="00BD7935" w:rsidRPr="008B4BFD">
        <w:t>0xAA55</w:t>
      </w:r>
      <w:r w:rsidR="00BD7935" w:rsidRPr="008B4BFD">
        <w:t>；</w:t>
      </w:r>
    </w:p>
    <w:p w:rsidR="005E5B5C" w:rsidRPr="008B4BFD" w:rsidRDefault="005E5B5C" w:rsidP="005E5B5C">
      <w:pPr>
        <w:pStyle w:val="afa"/>
        <w:spacing w:line="300" w:lineRule="auto"/>
        <w:ind w:left="1084" w:hanging="523"/>
      </w:pPr>
      <w:r w:rsidRPr="008B4BFD">
        <w:rPr>
          <w:b/>
        </w:rPr>
        <w:t>帧长度</w:t>
      </w:r>
      <w:r w:rsidRPr="008B4BFD">
        <w:t>：表示帧内容的长度</w:t>
      </w:r>
      <w:r w:rsidRPr="008B4BFD">
        <w:t>.</w:t>
      </w:r>
      <w:r w:rsidRPr="008B4BFD">
        <w:t>以字节计算。</w:t>
      </w:r>
    </w:p>
    <w:p w:rsidR="008E236F" w:rsidRPr="008B4BFD" w:rsidRDefault="005E5B5C" w:rsidP="00856885">
      <w:pPr>
        <w:pStyle w:val="afa"/>
        <w:spacing w:line="300" w:lineRule="auto"/>
        <w:ind w:left="1084" w:hanging="523"/>
      </w:pPr>
      <w:r w:rsidRPr="008B4BFD">
        <w:rPr>
          <w:b/>
        </w:rPr>
        <w:t>设备</w:t>
      </w:r>
      <w:r w:rsidR="008E236F" w:rsidRPr="008B4BFD">
        <w:rPr>
          <w:b/>
        </w:rPr>
        <w:t>ID</w:t>
      </w:r>
      <w:r w:rsidR="008E236F" w:rsidRPr="008B4BFD">
        <w:t>：</w:t>
      </w:r>
      <w:r w:rsidRPr="008B4BFD">
        <w:t>设备</w:t>
      </w:r>
      <w:r w:rsidR="008E236F" w:rsidRPr="008B4BFD">
        <w:t>ID</w:t>
      </w:r>
      <w:r w:rsidR="008E236F" w:rsidRPr="008B4BFD">
        <w:t>。</w:t>
      </w:r>
    </w:p>
    <w:p w:rsidR="008E236F" w:rsidRPr="008B4BFD" w:rsidRDefault="00B1572F" w:rsidP="005462FD">
      <w:pPr>
        <w:pStyle w:val="afa"/>
        <w:ind w:left="1084" w:hanging="523"/>
      </w:pPr>
      <w:r>
        <w:rPr>
          <w:b/>
        </w:rPr>
        <w:t>Voltage</w:t>
      </w:r>
      <w:r w:rsidR="008E236F" w:rsidRPr="008B4BFD">
        <w:t>：表示</w:t>
      </w:r>
      <w:r w:rsidR="002E1EAB" w:rsidRPr="008B4BFD">
        <w:t>设备当前</w:t>
      </w:r>
      <w:r>
        <w:t>电压</w:t>
      </w:r>
      <w:r w:rsidR="002E1EAB" w:rsidRPr="008B4BFD">
        <w:t>，为实际</w:t>
      </w:r>
      <w:r>
        <w:t>电压</w:t>
      </w:r>
      <w:r w:rsidR="002E1EAB" w:rsidRPr="008B4BFD">
        <w:t>值</w:t>
      </w:r>
      <w:r w:rsidR="002E1EAB" w:rsidRPr="008B4BFD">
        <w:t>*100</w:t>
      </w:r>
      <w:r w:rsidR="00845AEA">
        <w:rPr>
          <w:rFonts w:hint="eastAsia"/>
        </w:rPr>
        <w:t>0</w:t>
      </w:r>
      <w:r w:rsidR="002E1EAB" w:rsidRPr="008B4BFD">
        <w:t>，单位</w:t>
      </w:r>
      <w:r w:rsidR="002E1EAB" w:rsidRPr="008B4BFD">
        <w:t>A</w:t>
      </w:r>
      <w:r w:rsidR="008E236F" w:rsidRPr="008B4BFD">
        <w:t>。</w:t>
      </w:r>
    </w:p>
    <w:p w:rsidR="008E236F" w:rsidRPr="008B4BFD" w:rsidRDefault="00B1572F" w:rsidP="005462FD">
      <w:pPr>
        <w:pStyle w:val="afa"/>
        <w:ind w:left="1084" w:hanging="523"/>
      </w:pPr>
      <w:r>
        <w:rPr>
          <w:b/>
        </w:rPr>
        <w:t>Current</w:t>
      </w:r>
      <w:r w:rsidR="002E1EAB" w:rsidRPr="008B4BFD">
        <w:t>：表示设备当前</w:t>
      </w:r>
      <w:r>
        <w:t>电流</w:t>
      </w:r>
      <w:r w:rsidR="002E1EAB" w:rsidRPr="008B4BFD">
        <w:t>，为实际</w:t>
      </w:r>
      <w:r>
        <w:t>电流</w:t>
      </w:r>
      <w:r w:rsidR="002E1EAB" w:rsidRPr="008B4BFD">
        <w:t>值</w:t>
      </w:r>
      <w:r w:rsidR="002E1EAB" w:rsidRPr="008B4BFD">
        <w:t>*100</w:t>
      </w:r>
      <w:r w:rsidR="005E487D">
        <w:rPr>
          <w:rFonts w:hint="eastAsia"/>
        </w:rPr>
        <w:t>0</w:t>
      </w:r>
      <w:r w:rsidR="002E1EAB" w:rsidRPr="008B4BFD">
        <w:t>，单位</w:t>
      </w:r>
      <w:r w:rsidR="002E1EAB" w:rsidRPr="008B4BFD">
        <w:t>V</w:t>
      </w:r>
      <w:r w:rsidR="008E236F" w:rsidRPr="008B4BFD">
        <w:t>。</w:t>
      </w:r>
    </w:p>
    <w:p w:rsidR="008E236F" w:rsidRPr="008B4BFD" w:rsidRDefault="005462FD" w:rsidP="005462FD">
      <w:pPr>
        <w:pStyle w:val="afa"/>
        <w:spacing w:line="300" w:lineRule="auto"/>
        <w:ind w:left="1084" w:hanging="523"/>
      </w:pPr>
      <w:r>
        <w:rPr>
          <w:rFonts w:hint="eastAsia"/>
          <w:b/>
        </w:rPr>
        <w:t>Sum</w:t>
      </w:r>
      <w:r w:rsidR="008E236F" w:rsidRPr="008B4BFD">
        <w:t>：从帧头开始包含所有帧内容的</w:t>
      </w:r>
      <w:r>
        <w:rPr>
          <w:rFonts w:hint="eastAsia"/>
        </w:rPr>
        <w:t>16</w:t>
      </w:r>
      <w:r w:rsidR="008E236F" w:rsidRPr="008B4BFD">
        <w:t>位累加和，保留低</w:t>
      </w:r>
      <w:r>
        <w:rPr>
          <w:rFonts w:hint="eastAsia"/>
        </w:rPr>
        <w:t>16</w:t>
      </w:r>
      <w:r w:rsidR="008E236F" w:rsidRPr="008B4BFD">
        <w:t>位。</w:t>
      </w:r>
    </w:p>
    <w:p w:rsidR="008E236F" w:rsidRPr="008B4BFD" w:rsidRDefault="008E236F" w:rsidP="00856885">
      <w:pPr>
        <w:pStyle w:val="afa"/>
        <w:spacing w:line="300" w:lineRule="auto"/>
        <w:ind w:left="1084" w:hanging="523"/>
      </w:pPr>
      <w:r w:rsidRPr="008B4BFD">
        <w:rPr>
          <w:b/>
        </w:rPr>
        <w:t>帧结束标记</w:t>
      </w:r>
      <w:r w:rsidRPr="008B4BFD">
        <w:t>：表示一帧的结束，固定为</w:t>
      </w:r>
      <w:r w:rsidRPr="008B4BFD">
        <w:t>0x</w:t>
      </w:r>
      <w:r w:rsidR="005462FD">
        <w:rPr>
          <w:rFonts w:hint="eastAsia"/>
        </w:rPr>
        <w:t>AC</w:t>
      </w:r>
      <w:r w:rsidRPr="008B4BFD">
        <w:t>BC</w:t>
      </w:r>
      <w:r w:rsidRPr="008B4BFD">
        <w:t>。</w:t>
      </w:r>
    </w:p>
    <w:p w:rsidR="006A588B" w:rsidRPr="008B4BFD" w:rsidRDefault="002E6465" w:rsidP="00856885">
      <w:pPr>
        <w:pStyle w:val="af3"/>
        <w:spacing w:before="120" w:after="120" w:line="240" w:lineRule="auto"/>
        <w:rPr>
          <w:rFonts w:ascii="Times New Roman"/>
        </w:rPr>
      </w:pPr>
      <w:r w:rsidRPr="008B4BFD">
        <w:rPr>
          <w:rFonts w:ascii="Times New Roman"/>
        </w:rPr>
        <w:t>帧格式具体描述</w:t>
      </w:r>
    </w:p>
    <w:p w:rsidR="00856885" w:rsidRPr="008B4BFD" w:rsidRDefault="000571F8" w:rsidP="00856885">
      <w:pPr>
        <w:pStyle w:val="af4"/>
        <w:spacing w:line="360" w:lineRule="auto"/>
        <w:rPr>
          <w:rFonts w:ascii="Times New Roman"/>
        </w:rPr>
      </w:pPr>
      <w:r>
        <w:rPr>
          <w:rFonts w:ascii="Times New Roman"/>
        </w:rPr>
        <w:t>单片机通过</w:t>
      </w:r>
      <w:r w:rsidR="00F01881" w:rsidRPr="008B4BFD">
        <w:rPr>
          <w:rFonts w:ascii="Times New Roman"/>
        </w:rPr>
        <w:t>SPI</w:t>
      </w:r>
      <w:r>
        <w:rPr>
          <w:rFonts w:ascii="Times New Roman"/>
        </w:rPr>
        <w:t>上传电源状态</w:t>
      </w:r>
    </w:p>
    <w:p w:rsidR="00BD7935" w:rsidRPr="008B4BFD" w:rsidRDefault="00EE2C88" w:rsidP="00BD7935">
      <w:pPr>
        <w:pStyle w:val="af2"/>
        <w:rPr>
          <w:rFonts w:ascii="Times New Roman"/>
        </w:rPr>
      </w:pPr>
      <w:r>
        <w:rPr>
          <w:rFonts w:ascii="Times New Roman"/>
        </w:rPr>
        <w:t>单片机上传电源状态到</w:t>
      </w:r>
      <w:r w:rsidR="00BD7935" w:rsidRPr="008B4BFD">
        <w:rPr>
          <w:rFonts w:ascii="Times New Roman"/>
        </w:rPr>
        <w:t>FPGA</w:t>
      </w:r>
      <w:r w:rsidR="00BD7935" w:rsidRPr="008B4BFD">
        <w:rPr>
          <w:rFonts w:ascii="Times New Roman"/>
        </w:rPr>
        <w:t>数据帧格式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13"/>
        <w:gridCol w:w="1411"/>
        <w:gridCol w:w="2617"/>
        <w:gridCol w:w="3731"/>
      </w:tblGrid>
      <w:tr w:rsidR="00F01881" w:rsidRPr="008B4BFD" w:rsidTr="00F6589F">
        <w:trPr>
          <w:trHeight w:val="276"/>
        </w:trPr>
        <w:tc>
          <w:tcPr>
            <w:tcW w:w="947" w:type="pct"/>
            <w:vAlign w:val="center"/>
          </w:tcPr>
          <w:p w:rsidR="00F01881" w:rsidRPr="008B4BFD" w:rsidRDefault="00F01881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序</w:t>
            </w:r>
            <w:r w:rsidR="005462FD">
              <w:rPr>
                <w:rFonts w:hint="eastAsia"/>
                <w:sz w:val="24"/>
              </w:rPr>
              <w:t>号</w:t>
            </w:r>
          </w:p>
        </w:tc>
        <w:tc>
          <w:tcPr>
            <w:tcW w:w="737" w:type="pct"/>
            <w:shd w:val="clear" w:color="auto" w:fill="auto"/>
            <w:noWrap/>
            <w:vAlign w:val="center"/>
          </w:tcPr>
          <w:p w:rsidR="00F01881" w:rsidRPr="008B4BFD" w:rsidRDefault="00F01881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名称</w:t>
            </w: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F01881" w:rsidRPr="008B4BFD" w:rsidRDefault="00F01881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数据内容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F01881" w:rsidRPr="008B4BFD" w:rsidRDefault="00F01881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备注</w:t>
            </w:r>
          </w:p>
        </w:tc>
      </w:tr>
      <w:tr w:rsidR="005462FD" w:rsidRPr="008B4BFD" w:rsidTr="00F6589F">
        <w:trPr>
          <w:trHeight w:val="562"/>
        </w:trPr>
        <w:tc>
          <w:tcPr>
            <w:tcW w:w="947" w:type="pct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737" w:type="pct"/>
            <w:vMerge w:val="restart"/>
            <w:shd w:val="clear" w:color="auto" w:fill="auto"/>
            <w:noWrap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帧头</w:t>
            </w:r>
            <w:proofErr w:type="gramEnd"/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5462FD" w:rsidRPr="008B4BFD" w:rsidRDefault="005462FD" w:rsidP="00B0194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0x55AA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5462FD" w:rsidRPr="008B4BFD" w:rsidRDefault="005462FD" w:rsidP="00F6589F">
            <w:pPr>
              <w:jc w:val="left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起始</w:t>
            </w:r>
          </w:p>
        </w:tc>
      </w:tr>
      <w:tr w:rsidR="005462FD" w:rsidRPr="008B4BFD" w:rsidTr="00F6589F">
        <w:trPr>
          <w:trHeight w:val="666"/>
        </w:trPr>
        <w:tc>
          <w:tcPr>
            <w:tcW w:w="947" w:type="pct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737" w:type="pct"/>
            <w:vMerge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5462FD" w:rsidRPr="008B4BFD" w:rsidRDefault="00281C47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0x005</w:t>
            </w:r>
            <w:r w:rsidR="001E08B8">
              <w:rPr>
                <w:rFonts w:hint="eastAsia"/>
                <w:sz w:val="24"/>
              </w:rPr>
              <w:t>F</w:t>
            </w:r>
            <w:bookmarkStart w:id="3" w:name="_GoBack"/>
            <w:bookmarkEnd w:id="3"/>
          </w:p>
        </w:tc>
        <w:tc>
          <w:tcPr>
            <w:tcW w:w="1949" w:type="pct"/>
            <w:shd w:val="clear" w:color="auto" w:fill="auto"/>
            <w:vAlign w:val="center"/>
          </w:tcPr>
          <w:p w:rsidR="005462FD" w:rsidRPr="008B4BFD" w:rsidRDefault="005462FD" w:rsidP="00F6589F">
            <w:pPr>
              <w:jc w:val="left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长度，</w:t>
            </w:r>
            <w:proofErr w:type="gramStart"/>
            <w:r w:rsidRPr="008B4BFD">
              <w:rPr>
                <w:sz w:val="24"/>
              </w:rPr>
              <w:t>帧内容</w:t>
            </w:r>
            <w:proofErr w:type="gramEnd"/>
            <w:r w:rsidRPr="008B4BFD">
              <w:rPr>
                <w:sz w:val="24"/>
              </w:rPr>
              <w:t>的长度，单位字节</w:t>
            </w:r>
          </w:p>
        </w:tc>
      </w:tr>
      <w:tr w:rsidR="005462FD" w:rsidRPr="008B4BFD" w:rsidTr="00F6589F">
        <w:trPr>
          <w:trHeight w:val="634"/>
        </w:trPr>
        <w:tc>
          <w:tcPr>
            <w:tcW w:w="947" w:type="pct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737" w:type="pct"/>
            <w:vMerge w:val="restart"/>
            <w:shd w:val="clear" w:color="auto" w:fill="auto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内容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5462FD" w:rsidRPr="008B4BFD" w:rsidRDefault="00F6589F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0x0001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5462FD" w:rsidRPr="008B4BFD" w:rsidRDefault="00F6589F" w:rsidP="00F6589F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KF</w:t>
            </w:r>
            <w:r w:rsidR="005462FD" w:rsidRPr="008B4BFD">
              <w:rPr>
                <w:sz w:val="24"/>
              </w:rPr>
              <w:t>设备</w:t>
            </w:r>
            <w:r w:rsidR="005462FD" w:rsidRPr="008B4BFD">
              <w:rPr>
                <w:sz w:val="24"/>
              </w:rPr>
              <w:t>ID</w:t>
            </w:r>
          </w:p>
        </w:tc>
      </w:tr>
      <w:tr w:rsidR="005462FD" w:rsidRPr="008B4BFD" w:rsidTr="00F6589F">
        <w:trPr>
          <w:trHeight w:val="634"/>
        </w:trPr>
        <w:tc>
          <w:tcPr>
            <w:tcW w:w="947" w:type="pct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737" w:type="pct"/>
            <w:vMerge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462FD" w:rsidRPr="008B4BFD" w:rsidRDefault="00B1572F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5462FD" w:rsidRPr="008B4BFD" w:rsidRDefault="005462FD" w:rsidP="00F6589F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 w:rsidR="00F6589F">
              <w:rPr>
                <w:rFonts w:hint="eastAsia"/>
                <w:sz w:val="24"/>
              </w:rPr>
              <w:t>KF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电压</w:t>
            </w:r>
          </w:p>
        </w:tc>
      </w:tr>
      <w:tr w:rsidR="005462FD" w:rsidRPr="008B4BFD" w:rsidTr="00F6589F">
        <w:trPr>
          <w:trHeight w:val="634"/>
        </w:trPr>
        <w:tc>
          <w:tcPr>
            <w:tcW w:w="947" w:type="pct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737" w:type="pct"/>
            <w:vMerge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462FD" w:rsidRPr="008B4BFD" w:rsidRDefault="00B1572F" w:rsidP="005462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5462FD" w:rsidRPr="008B4BFD" w:rsidRDefault="00F6589F" w:rsidP="00F6589F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KF</w:t>
            </w:r>
            <w:r w:rsidR="005462FD"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电流</w:t>
            </w:r>
          </w:p>
        </w:tc>
      </w:tr>
      <w:tr w:rsidR="005462FD" w:rsidRPr="008B4BFD" w:rsidTr="00F6589F">
        <w:trPr>
          <w:trHeight w:val="634"/>
        </w:trPr>
        <w:tc>
          <w:tcPr>
            <w:tcW w:w="947" w:type="pct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5</w:t>
            </w:r>
          </w:p>
        </w:tc>
        <w:tc>
          <w:tcPr>
            <w:tcW w:w="737" w:type="pct"/>
            <w:vMerge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462FD" w:rsidRPr="008B4BFD" w:rsidRDefault="00F6589F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0x0002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5462FD" w:rsidRPr="008B4BFD" w:rsidRDefault="005462FD" w:rsidP="00F6589F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 w:rsidR="00F6589F">
              <w:rPr>
                <w:rFonts w:hint="eastAsia"/>
                <w:sz w:val="24"/>
              </w:rPr>
              <w:t>DTJ1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5462FD" w:rsidRPr="008B4BFD" w:rsidTr="00F6589F">
        <w:trPr>
          <w:trHeight w:val="634"/>
        </w:trPr>
        <w:tc>
          <w:tcPr>
            <w:tcW w:w="947" w:type="pct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737" w:type="pct"/>
            <w:vMerge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462FD" w:rsidRPr="008B4BFD" w:rsidRDefault="00B1572F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5462FD" w:rsidRPr="008B4BFD" w:rsidRDefault="00F6589F" w:rsidP="00F6589F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DTJ1</w:t>
            </w:r>
            <w:r w:rsidR="005462FD"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电压</w:t>
            </w:r>
          </w:p>
        </w:tc>
      </w:tr>
      <w:tr w:rsidR="005462FD" w:rsidRPr="008B4BFD" w:rsidTr="00F6589F">
        <w:trPr>
          <w:trHeight w:val="634"/>
        </w:trPr>
        <w:tc>
          <w:tcPr>
            <w:tcW w:w="947" w:type="pct"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737" w:type="pct"/>
            <w:vMerge/>
            <w:vAlign w:val="center"/>
          </w:tcPr>
          <w:p w:rsidR="005462FD" w:rsidRPr="008B4BFD" w:rsidRDefault="005462FD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5462FD" w:rsidRPr="008B4BFD" w:rsidRDefault="00B1572F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5462FD" w:rsidRPr="008B4BFD" w:rsidRDefault="00F6589F" w:rsidP="00F6589F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DTJ1</w:t>
            </w:r>
            <w:r w:rsidR="005462FD"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电流</w:t>
            </w:r>
          </w:p>
        </w:tc>
      </w:tr>
      <w:tr w:rsidR="00F6589F" w:rsidRPr="008B4BFD" w:rsidTr="00F6589F">
        <w:trPr>
          <w:trHeight w:val="634"/>
        </w:trPr>
        <w:tc>
          <w:tcPr>
            <w:tcW w:w="947" w:type="pct"/>
            <w:vAlign w:val="center"/>
          </w:tcPr>
          <w:p w:rsidR="00F6589F" w:rsidRDefault="00F6589F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737" w:type="pct"/>
            <w:vMerge/>
            <w:vAlign w:val="center"/>
          </w:tcPr>
          <w:p w:rsidR="00F6589F" w:rsidRPr="008B4BFD" w:rsidRDefault="00F6589F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F6589F" w:rsidRPr="008B4BFD" w:rsidRDefault="00F6589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0x0003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F6589F" w:rsidRDefault="00F6589F" w:rsidP="00F6589F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12V_DYGY</w:t>
            </w:r>
            <w:r>
              <w:rPr>
                <w:rFonts w:hint="eastAsia"/>
                <w:sz w:val="24"/>
              </w:rPr>
              <w:t>设备</w:t>
            </w:r>
            <w:r>
              <w:rPr>
                <w:rFonts w:hint="eastAsia"/>
                <w:sz w:val="24"/>
              </w:rPr>
              <w:t>ID</w:t>
            </w:r>
          </w:p>
        </w:tc>
      </w:tr>
      <w:tr w:rsidR="00F6589F" w:rsidRPr="008B4BFD" w:rsidTr="00F6589F">
        <w:trPr>
          <w:trHeight w:val="634"/>
        </w:trPr>
        <w:tc>
          <w:tcPr>
            <w:tcW w:w="947" w:type="pct"/>
            <w:vAlign w:val="center"/>
          </w:tcPr>
          <w:p w:rsidR="00F6589F" w:rsidRDefault="00F6589F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737" w:type="pct"/>
            <w:vMerge/>
            <w:vAlign w:val="center"/>
          </w:tcPr>
          <w:p w:rsidR="00F6589F" w:rsidRPr="008B4BFD" w:rsidRDefault="00F6589F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F6589F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F6589F" w:rsidRDefault="00F6589F" w:rsidP="00F6589F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12V_DYGY</w:t>
            </w:r>
            <w:r>
              <w:rPr>
                <w:rFonts w:hint="eastAsia"/>
                <w:sz w:val="24"/>
              </w:rPr>
              <w:t>设备</w:t>
            </w:r>
            <w:r w:rsidR="00B1572F">
              <w:rPr>
                <w:rFonts w:hint="eastAsia"/>
                <w:sz w:val="24"/>
              </w:rPr>
              <w:t>电压</w:t>
            </w:r>
          </w:p>
        </w:tc>
      </w:tr>
      <w:tr w:rsidR="00F6589F" w:rsidRPr="008B4BFD" w:rsidTr="00F6589F">
        <w:trPr>
          <w:trHeight w:val="634"/>
        </w:trPr>
        <w:tc>
          <w:tcPr>
            <w:tcW w:w="947" w:type="pct"/>
            <w:vAlign w:val="center"/>
          </w:tcPr>
          <w:p w:rsidR="00F6589F" w:rsidRDefault="00F6589F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737" w:type="pct"/>
            <w:vMerge/>
            <w:vAlign w:val="center"/>
          </w:tcPr>
          <w:p w:rsidR="00F6589F" w:rsidRPr="008B4BFD" w:rsidRDefault="00F6589F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F6589F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F6589F" w:rsidRDefault="00F6589F" w:rsidP="00F6589F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12V_DYGY</w:t>
            </w:r>
            <w:r>
              <w:rPr>
                <w:rFonts w:hint="eastAsia"/>
                <w:sz w:val="24"/>
              </w:rPr>
              <w:t>设备</w:t>
            </w:r>
            <w:r w:rsidR="00B1572F">
              <w:rPr>
                <w:rFonts w:hint="eastAsia"/>
                <w:sz w:val="24"/>
              </w:rPr>
              <w:t>电流</w:t>
            </w:r>
          </w:p>
        </w:tc>
      </w:tr>
      <w:tr w:rsidR="00F6589F" w:rsidRPr="008B4BFD" w:rsidTr="00F6589F">
        <w:trPr>
          <w:trHeight w:val="634"/>
        </w:trPr>
        <w:tc>
          <w:tcPr>
            <w:tcW w:w="947" w:type="pct"/>
            <w:vAlign w:val="center"/>
          </w:tcPr>
          <w:p w:rsidR="00F6589F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737" w:type="pct"/>
            <w:vMerge/>
            <w:vAlign w:val="center"/>
          </w:tcPr>
          <w:p w:rsidR="00F6589F" w:rsidRPr="008B4BFD" w:rsidRDefault="00F6589F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F6589F" w:rsidRPr="008B4BFD" w:rsidRDefault="00F6589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0x0004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F6589F" w:rsidRPr="008B4BFD" w:rsidRDefault="00F6589F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QGSJ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F6589F" w:rsidRPr="008B4BFD" w:rsidTr="00F6589F">
        <w:trPr>
          <w:trHeight w:val="634"/>
        </w:trPr>
        <w:tc>
          <w:tcPr>
            <w:tcW w:w="947" w:type="pct"/>
            <w:vAlign w:val="center"/>
          </w:tcPr>
          <w:p w:rsidR="00F6589F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737" w:type="pct"/>
            <w:vMerge/>
            <w:vAlign w:val="center"/>
          </w:tcPr>
          <w:p w:rsidR="00F6589F" w:rsidRPr="008B4BFD" w:rsidRDefault="00F6589F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F6589F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F6589F" w:rsidRPr="008B4BFD" w:rsidRDefault="00F6589F" w:rsidP="00EE2C88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QGSJ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电压</w:t>
            </w:r>
          </w:p>
        </w:tc>
      </w:tr>
      <w:tr w:rsidR="00F6589F" w:rsidRPr="008B4BFD" w:rsidTr="00F6589F">
        <w:trPr>
          <w:trHeight w:val="634"/>
        </w:trPr>
        <w:tc>
          <w:tcPr>
            <w:tcW w:w="947" w:type="pct"/>
            <w:vAlign w:val="center"/>
          </w:tcPr>
          <w:p w:rsidR="00F6589F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737" w:type="pct"/>
            <w:vMerge/>
            <w:vAlign w:val="center"/>
          </w:tcPr>
          <w:p w:rsidR="00F6589F" w:rsidRPr="008B4BFD" w:rsidRDefault="00F6589F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F6589F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F6589F" w:rsidRPr="008B4BFD" w:rsidRDefault="00F6589F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QGSJ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电流</w:t>
            </w:r>
          </w:p>
        </w:tc>
      </w:tr>
      <w:tr w:rsidR="00F6589F" w:rsidRPr="008B4BFD" w:rsidTr="00F6589F">
        <w:trPr>
          <w:trHeight w:val="634"/>
        </w:trPr>
        <w:tc>
          <w:tcPr>
            <w:tcW w:w="947" w:type="pct"/>
            <w:vAlign w:val="center"/>
          </w:tcPr>
          <w:p w:rsidR="00F6589F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737" w:type="pct"/>
            <w:vMerge/>
            <w:vAlign w:val="center"/>
          </w:tcPr>
          <w:p w:rsidR="00F6589F" w:rsidRPr="008B4BFD" w:rsidRDefault="00F6589F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F6589F" w:rsidRPr="008B4BFD" w:rsidRDefault="00F6589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0x0005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F6589F" w:rsidRPr="008B4BFD" w:rsidRDefault="00F6589F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SFXJ1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F6589F" w:rsidRPr="008B4BFD" w:rsidTr="00F6589F">
        <w:trPr>
          <w:trHeight w:val="634"/>
        </w:trPr>
        <w:tc>
          <w:tcPr>
            <w:tcW w:w="947" w:type="pct"/>
            <w:vAlign w:val="center"/>
          </w:tcPr>
          <w:p w:rsidR="00F6589F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</w:p>
        </w:tc>
        <w:tc>
          <w:tcPr>
            <w:tcW w:w="737" w:type="pct"/>
            <w:vMerge/>
            <w:vAlign w:val="center"/>
          </w:tcPr>
          <w:p w:rsidR="00F6589F" w:rsidRPr="008B4BFD" w:rsidRDefault="00F6589F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F6589F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F6589F" w:rsidRPr="008B4BFD" w:rsidRDefault="00F6589F" w:rsidP="00EE2C88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SFXJ1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电压</w:t>
            </w:r>
          </w:p>
        </w:tc>
      </w:tr>
      <w:tr w:rsidR="00F6589F" w:rsidRPr="008B4BFD" w:rsidTr="00F6589F">
        <w:trPr>
          <w:trHeight w:val="634"/>
        </w:trPr>
        <w:tc>
          <w:tcPr>
            <w:tcW w:w="947" w:type="pct"/>
            <w:vAlign w:val="center"/>
          </w:tcPr>
          <w:p w:rsidR="00F6589F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16</w:t>
            </w:r>
          </w:p>
        </w:tc>
        <w:tc>
          <w:tcPr>
            <w:tcW w:w="737" w:type="pct"/>
            <w:vMerge/>
            <w:vAlign w:val="center"/>
          </w:tcPr>
          <w:p w:rsidR="00F6589F" w:rsidRPr="008B4BFD" w:rsidRDefault="00F6589F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F6589F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F6589F" w:rsidRPr="008B4BFD" w:rsidRDefault="00F6589F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SFXJ1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电流</w:t>
            </w:r>
          </w:p>
        </w:tc>
      </w:tr>
      <w:tr w:rsidR="00F6589F" w:rsidRPr="008B4BFD" w:rsidTr="00F6589F">
        <w:trPr>
          <w:trHeight w:val="634"/>
        </w:trPr>
        <w:tc>
          <w:tcPr>
            <w:tcW w:w="947" w:type="pct"/>
            <w:vAlign w:val="center"/>
          </w:tcPr>
          <w:p w:rsidR="00F6589F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737" w:type="pct"/>
            <w:vMerge/>
            <w:vAlign w:val="center"/>
          </w:tcPr>
          <w:p w:rsidR="00F6589F" w:rsidRPr="008B4BFD" w:rsidRDefault="00F6589F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F6589F" w:rsidRPr="008B4BFD" w:rsidRDefault="00F6589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0x0006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F6589F" w:rsidRPr="008B4BFD" w:rsidRDefault="00F6589F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SFXJ2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F6589F" w:rsidRPr="008B4BFD" w:rsidTr="00F6589F">
        <w:trPr>
          <w:trHeight w:val="634"/>
        </w:trPr>
        <w:tc>
          <w:tcPr>
            <w:tcW w:w="947" w:type="pct"/>
            <w:vAlign w:val="center"/>
          </w:tcPr>
          <w:p w:rsidR="00F6589F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</w:t>
            </w:r>
          </w:p>
        </w:tc>
        <w:tc>
          <w:tcPr>
            <w:tcW w:w="737" w:type="pct"/>
            <w:vMerge/>
            <w:vAlign w:val="center"/>
          </w:tcPr>
          <w:p w:rsidR="00F6589F" w:rsidRPr="008B4BFD" w:rsidRDefault="00F6589F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F6589F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F6589F" w:rsidRPr="008B4BFD" w:rsidRDefault="00F6589F" w:rsidP="00EE2C88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SFXJ2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电压</w:t>
            </w:r>
          </w:p>
        </w:tc>
      </w:tr>
      <w:tr w:rsidR="00F6589F" w:rsidRPr="008B4BFD" w:rsidTr="00F6589F">
        <w:trPr>
          <w:trHeight w:val="634"/>
        </w:trPr>
        <w:tc>
          <w:tcPr>
            <w:tcW w:w="947" w:type="pct"/>
            <w:vAlign w:val="center"/>
          </w:tcPr>
          <w:p w:rsidR="00F6589F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737" w:type="pct"/>
            <w:vMerge/>
            <w:vAlign w:val="center"/>
          </w:tcPr>
          <w:p w:rsidR="00F6589F" w:rsidRPr="008B4BFD" w:rsidRDefault="00F6589F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F6589F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F6589F" w:rsidRPr="008B4BFD" w:rsidRDefault="00F6589F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SFXJ2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电流</w:t>
            </w:r>
          </w:p>
        </w:tc>
      </w:tr>
      <w:tr w:rsidR="00F6589F" w:rsidRPr="008B4BFD" w:rsidTr="00F6589F">
        <w:trPr>
          <w:trHeight w:val="634"/>
        </w:trPr>
        <w:tc>
          <w:tcPr>
            <w:tcW w:w="947" w:type="pct"/>
            <w:vAlign w:val="center"/>
          </w:tcPr>
          <w:p w:rsidR="00F6589F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737" w:type="pct"/>
            <w:vMerge/>
            <w:vAlign w:val="center"/>
          </w:tcPr>
          <w:p w:rsidR="00F6589F" w:rsidRPr="008B4BFD" w:rsidRDefault="00F6589F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F6589F" w:rsidRPr="008B4BFD" w:rsidRDefault="00F6589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0x0007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F6589F" w:rsidRDefault="00F6589F" w:rsidP="00F6589F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12V_GSDJ</w:t>
            </w:r>
            <w:r>
              <w:rPr>
                <w:rFonts w:hint="eastAsia"/>
                <w:sz w:val="24"/>
              </w:rPr>
              <w:t>设备</w:t>
            </w:r>
            <w:r>
              <w:rPr>
                <w:rFonts w:hint="eastAsia"/>
                <w:sz w:val="24"/>
              </w:rPr>
              <w:t>ID</w:t>
            </w:r>
          </w:p>
        </w:tc>
      </w:tr>
      <w:tr w:rsidR="00F6589F" w:rsidRPr="008B4BFD" w:rsidTr="00F6589F">
        <w:trPr>
          <w:trHeight w:val="634"/>
        </w:trPr>
        <w:tc>
          <w:tcPr>
            <w:tcW w:w="947" w:type="pct"/>
            <w:vAlign w:val="center"/>
          </w:tcPr>
          <w:p w:rsidR="00F6589F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21</w:t>
            </w:r>
          </w:p>
        </w:tc>
        <w:tc>
          <w:tcPr>
            <w:tcW w:w="737" w:type="pct"/>
            <w:vMerge/>
            <w:vAlign w:val="center"/>
          </w:tcPr>
          <w:p w:rsidR="00F6589F" w:rsidRPr="008B4BFD" w:rsidRDefault="00F6589F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F6589F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F6589F" w:rsidRDefault="00F6589F" w:rsidP="00EE2C8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12V_GSDJ</w:t>
            </w:r>
            <w:r>
              <w:rPr>
                <w:rFonts w:hint="eastAsia"/>
                <w:sz w:val="24"/>
              </w:rPr>
              <w:t>设备</w:t>
            </w:r>
            <w:r w:rsidR="00B1572F">
              <w:rPr>
                <w:rFonts w:hint="eastAsia"/>
                <w:sz w:val="24"/>
              </w:rPr>
              <w:t>电压</w:t>
            </w:r>
          </w:p>
        </w:tc>
      </w:tr>
      <w:tr w:rsidR="00F6589F" w:rsidRPr="008B4BFD" w:rsidTr="00F6589F">
        <w:trPr>
          <w:trHeight w:val="634"/>
        </w:trPr>
        <w:tc>
          <w:tcPr>
            <w:tcW w:w="947" w:type="pct"/>
            <w:vAlign w:val="center"/>
          </w:tcPr>
          <w:p w:rsidR="00F6589F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737" w:type="pct"/>
            <w:vMerge/>
            <w:vAlign w:val="center"/>
          </w:tcPr>
          <w:p w:rsidR="00F6589F" w:rsidRPr="008B4BFD" w:rsidRDefault="00F6589F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F6589F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F6589F" w:rsidRDefault="00F6589F" w:rsidP="00EE2C8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12V_GSDJ</w:t>
            </w:r>
            <w:r>
              <w:rPr>
                <w:rFonts w:hint="eastAsia"/>
                <w:sz w:val="24"/>
              </w:rPr>
              <w:t>设备</w:t>
            </w:r>
            <w:r w:rsidR="00B1572F">
              <w:rPr>
                <w:rFonts w:hint="eastAsia"/>
                <w:sz w:val="24"/>
              </w:rPr>
              <w:t>电流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0x0008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WAOXJ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24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WAOXJ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电压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25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WAOXJ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电流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26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0x0009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HWXJ1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27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HWXJ1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电压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HWXJ1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电流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29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0x000A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HWXJ2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HWXJ2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电压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31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HWXJ2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电流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32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0x000B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HWXJ3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33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HWXJ3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电压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34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HWXJ3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电流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35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0x000C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HJJC1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36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HJJC1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电压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37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HJJC1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电流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38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0x000D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HJJC2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39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HJJC2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电压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40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HJJC2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电流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41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HJJC3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42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HJJC3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电压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43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HJJC3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电流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44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0x000F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PD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45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PD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电压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46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Pr="008B4BFD" w:rsidRDefault="00B1572F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PD</w:t>
            </w:r>
            <w:r w:rsidRPr="008B4BFD">
              <w:rPr>
                <w:sz w:val="24"/>
              </w:rPr>
              <w:t>设备</w:t>
            </w:r>
            <w:r w:rsidR="00B1572F">
              <w:rPr>
                <w:sz w:val="24"/>
              </w:rPr>
              <w:t>电流</w:t>
            </w:r>
          </w:p>
        </w:tc>
      </w:tr>
      <w:tr w:rsidR="001E08B8" w:rsidRPr="008B4BFD" w:rsidTr="00F6589F">
        <w:trPr>
          <w:trHeight w:val="634"/>
        </w:trPr>
        <w:tc>
          <w:tcPr>
            <w:tcW w:w="947" w:type="pct"/>
            <w:vAlign w:val="center"/>
          </w:tcPr>
          <w:p w:rsidR="001E08B8" w:rsidRPr="001E08B8" w:rsidRDefault="001E08B8" w:rsidP="00B01948">
            <w:pPr>
              <w:jc w:val="center"/>
              <w:rPr>
                <w:rFonts w:hint="eastAsia"/>
                <w:sz w:val="24"/>
                <w:highlight w:val="yellow"/>
              </w:rPr>
            </w:pPr>
            <w:r w:rsidRPr="001E08B8">
              <w:rPr>
                <w:rFonts w:hint="eastAsia"/>
                <w:sz w:val="24"/>
                <w:highlight w:val="yellow"/>
              </w:rPr>
              <w:lastRenderedPageBreak/>
              <w:t>47</w:t>
            </w:r>
          </w:p>
        </w:tc>
        <w:tc>
          <w:tcPr>
            <w:tcW w:w="737" w:type="pct"/>
            <w:vMerge/>
            <w:vAlign w:val="center"/>
          </w:tcPr>
          <w:p w:rsidR="001E08B8" w:rsidRPr="001E08B8" w:rsidRDefault="001E08B8" w:rsidP="00B01948">
            <w:pPr>
              <w:jc w:val="center"/>
              <w:rPr>
                <w:sz w:val="24"/>
                <w:highlight w:val="yellow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E08B8" w:rsidRPr="001E08B8" w:rsidRDefault="001E08B8" w:rsidP="00EE2C88">
            <w:pPr>
              <w:jc w:val="center"/>
              <w:rPr>
                <w:rFonts w:hint="eastAsia"/>
                <w:sz w:val="24"/>
                <w:highlight w:val="yellow"/>
              </w:rPr>
            </w:pPr>
            <w:r w:rsidRPr="001E08B8">
              <w:rPr>
                <w:rFonts w:hint="eastAsia"/>
                <w:sz w:val="24"/>
                <w:highlight w:val="yellow"/>
              </w:rPr>
              <w:t>电源开关默认状态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1E08B8" w:rsidRPr="001E08B8" w:rsidRDefault="001E08B8" w:rsidP="001E08B8">
            <w:pPr>
              <w:jc w:val="left"/>
              <w:rPr>
                <w:sz w:val="24"/>
                <w:highlight w:val="yellow"/>
              </w:rPr>
            </w:pPr>
            <w:r w:rsidRPr="001E08B8">
              <w:rPr>
                <w:sz w:val="24"/>
                <w:highlight w:val="yellow"/>
              </w:rPr>
              <w:t>Bit</w:t>
            </w:r>
            <w:r w:rsidRPr="001E08B8">
              <w:rPr>
                <w:rFonts w:hint="eastAsia"/>
                <w:sz w:val="24"/>
                <w:highlight w:val="yellow"/>
              </w:rPr>
              <w:t>1~bit15</w:t>
            </w:r>
            <w:r w:rsidRPr="001E08B8">
              <w:rPr>
                <w:rFonts w:hint="eastAsia"/>
                <w:sz w:val="24"/>
                <w:highlight w:val="yellow"/>
              </w:rPr>
              <w:t>对应</w:t>
            </w:r>
            <w:r w:rsidRPr="001E08B8">
              <w:rPr>
                <w:rFonts w:hint="eastAsia"/>
                <w:sz w:val="24"/>
                <w:highlight w:val="yellow"/>
              </w:rPr>
              <w:t>15</w:t>
            </w:r>
            <w:r w:rsidRPr="001E08B8">
              <w:rPr>
                <w:rFonts w:hint="eastAsia"/>
                <w:sz w:val="24"/>
                <w:highlight w:val="yellow"/>
              </w:rPr>
              <w:t>个设备</w:t>
            </w:r>
            <w:r w:rsidRPr="001E08B8">
              <w:rPr>
                <w:rFonts w:hint="eastAsia"/>
                <w:sz w:val="24"/>
                <w:highlight w:val="yellow"/>
              </w:rPr>
              <w:t>ID</w:t>
            </w:r>
            <w:r w:rsidRPr="001E08B8">
              <w:rPr>
                <w:rFonts w:hint="eastAsia"/>
                <w:sz w:val="24"/>
                <w:highlight w:val="yellow"/>
              </w:rPr>
              <w:t>，</w:t>
            </w:r>
          </w:p>
          <w:p w:rsidR="001E08B8" w:rsidRPr="001E08B8" w:rsidRDefault="001E08B8" w:rsidP="001E08B8">
            <w:pPr>
              <w:jc w:val="left"/>
              <w:rPr>
                <w:sz w:val="24"/>
                <w:highlight w:val="yellow"/>
              </w:rPr>
            </w:pPr>
            <w:r w:rsidRPr="001E08B8">
              <w:rPr>
                <w:rFonts w:hint="eastAsia"/>
                <w:sz w:val="24"/>
                <w:highlight w:val="yellow"/>
              </w:rPr>
              <w:t>bit0</w:t>
            </w:r>
            <w:r w:rsidRPr="001E08B8">
              <w:rPr>
                <w:rFonts w:hint="eastAsia"/>
                <w:sz w:val="24"/>
                <w:highlight w:val="yellow"/>
              </w:rPr>
              <w:t>预留。</w:t>
            </w:r>
          </w:p>
          <w:p w:rsidR="001E08B8" w:rsidRPr="001E08B8" w:rsidRDefault="001E08B8" w:rsidP="00EE2C88">
            <w:pPr>
              <w:jc w:val="left"/>
              <w:rPr>
                <w:sz w:val="24"/>
                <w:highlight w:val="yellow"/>
              </w:rPr>
            </w:pPr>
            <w:r w:rsidRPr="001E08B8">
              <w:rPr>
                <w:sz w:val="24"/>
                <w:highlight w:val="yellow"/>
              </w:rPr>
              <w:t>系统上电后自动配置设备开光状态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1E08B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48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Default="00EE2C88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电源开关状态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Default="00EE2C88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Bit</w:t>
            </w:r>
            <w:r>
              <w:rPr>
                <w:rFonts w:hint="eastAsia"/>
                <w:sz w:val="24"/>
              </w:rPr>
              <w:t>1~bit15</w:t>
            </w:r>
            <w:r>
              <w:rPr>
                <w:rFonts w:hint="eastAsia"/>
                <w:sz w:val="24"/>
              </w:rPr>
              <w:t>对应</w:t>
            </w:r>
            <w:r>
              <w:rPr>
                <w:rFonts w:hint="eastAsia"/>
                <w:sz w:val="24"/>
              </w:rPr>
              <w:t>15</w:t>
            </w:r>
            <w:r>
              <w:rPr>
                <w:rFonts w:hint="eastAsia"/>
                <w:sz w:val="24"/>
              </w:rPr>
              <w:t>个设备</w:t>
            </w:r>
            <w:r>
              <w:rPr>
                <w:rFonts w:hint="eastAsia"/>
                <w:sz w:val="24"/>
              </w:rPr>
              <w:t>ID</w:t>
            </w:r>
            <w:r>
              <w:rPr>
                <w:rFonts w:hint="eastAsia"/>
                <w:sz w:val="24"/>
              </w:rPr>
              <w:t>，</w:t>
            </w:r>
          </w:p>
          <w:p w:rsidR="00EE2C88" w:rsidRDefault="00EE2C88" w:rsidP="00EE2C8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bit0</w:t>
            </w:r>
            <w:r>
              <w:rPr>
                <w:rFonts w:hint="eastAsia"/>
                <w:sz w:val="24"/>
              </w:rPr>
              <w:t>预留。</w:t>
            </w:r>
          </w:p>
          <w:p w:rsidR="00EE2C88" w:rsidRDefault="00EE2C88" w:rsidP="00EE2C8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为打开，</w:t>
            </w: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为关闭。</w:t>
            </w:r>
          </w:p>
        </w:tc>
      </w:tr>
      <w:tr w:rsidR="00EE2C88" w:rsidRPr="008B4BFD" w:rsidTr="00F6589F">
        <w:trPr>
          <w:trHeight w:val="634"/>
        </w:trPr>
        <w:tc>
          <w:tcPr>
            <w:tcW w:w="947" w:type="pct"/>
            <w:vAlign w:val="center"/>
          </w:tcPr>
          <w:p w:rsidR="00EE2C88" w:rsidRDefault="001E08B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49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E2C88" w:rsidRDefault="00EE2C88" w:rsidP="00EE2C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电源告警状态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Default="00EE2C88" w:rsidP="00EE2C88">
            <w:pPr>
              <w:jc w:val="left"/>
              <w:rPr>
                <w:sz w:val="24"/>
              </w:rPr>
            </w:pPr>
            <w:r>
              <w:rPr>
                <w:sz w:val="24"/>
              </w:rPr>
              <w:t>Bit</w:t>
            </w:r>
            <w:r>
              <w:rPr>
                <w:rFonts w:hint="eastAsia"/>
                <w:sz w:val="24"/>
              </w:rPr>
              <w:t>1~bit15</w:t>
            </w:r>
            <w:r>
              <w:rPr>
                <w:rFonts w:hint="eastAsia"/>
                <w:sz w:val="24"/>
              </w:rPr>
              <w:t>对应</w:t>
            </w:r>
            <w:r>
              <w:rPr>
                <w:rFonts w:hint="eastAsia"/>
                <w:sz w:val="24"/>
              </w:rPr>
              <w:t>15</w:t>
            </w:r>
            <w:r>
              <w:rPr>
                <w:rFonts w:hint="eastAsia"/>
                <w:sz w:val="24"/>
              </w:rPr>
              <w:t>个设备</w:t>
            </w:r>
            <w:r>
              <w:rPr>
                <w:rFonts w:hint="eastAsia"/>
                <w:sz w:val="24"/>
              </w:rPr>
              <w:t>ID</w:t>
            </w:r>
            <w:r>
              <w:rPr>
                <w:rFonts w:hint="eastAsia"/>
                <w:sz w:val="24"/>
              </w:rPr>
              <w:t>，</w:t>
            </w:r>
          </w:p>
          <w:p w:rsidR="00EE2C88" w:rsidRDefault="00EE2C88" w:rsidP="00EE2C8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bit0</w:t>
            </w:r>
            <w:r>
              <w:rPr>
                <w:rFonts w:hint="eastAsia"/>
                <w:sz w:val="24"/>
              </w:rPr>
              <w:t>预留。</w:t>
            </w:r>
          </w:p>
          <w:p w:rsidR="00EE2C88" w:rsidRDefault="00EE2C88" w:rsidP="00EE2C8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为告警，</w:t>
            </w: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为正常。</w:t>
            </w:r>
          </w:p>
        </w:tc>
      </w:tr>
      <w:tr w:rsidR="00EE2C88" w:rsidRPr="008B4BFD" w:rsidTr="00F6589F">
        <w:trPr>
          <w:trHeight w:val="276"/>
        </w:trPr>
        <w:tc>
          <w:tcPr>
            <w:tcW w:w="947" w:type="pct"/>
            <w:vAlign w:val="center"/>
          </w:tcPr>
          <w:p w:rsidR="00EE2C88" w:rsidRPr="008B4BFD" w:rsidRDefault="001E08B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737" w:type="pct"/>
            <w:vMerge w:val="restart"/>
            <w:shd w:val="clear" w:color="auto" w:fill="auto"/>
            <w:noWrap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帧尾</w:t>
            </w:r>
            <w:proofErr w:type="gramEnd"/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 w:rsidRPr="008B4BFD">
              <w:rPr>
                <w:sz w:val="24"/>
              </w:rPr>
              <w:t>um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F6589F">
            <w:pPr>
              <w:jc w:val="left"/>
              <w:rPr>
                <w:sz w:val="24"/>
              </w:rPr>
            </w:pPr>
            <w:r>
              <w:rPr>
                <w:sz w:val="24"/>
              </w:rPr>
              <w:t>校验和，</w:t>
            </w:r>
            <w:r w:rsidRPr="008B4BFD">
              <w:rPr>
                <w:sz w:val="24"/>
              </w:rPr>
              <w:t>序</w:t>
            </w:r>
            <w:r>
              <w:rPr>
                <w:rFonts w:hint="eastAsia"/>
                <w:sz w:val="24"/>
              </w:rPr>
              <w:t>号</w:t>
            </w:r>
            <w:r w:rsidRPr="008B4BFD">
              <w:rPr>
                <w:sz w:val="24"/>
              </w:rPr>
              <w:t>0</w:t>
            </w:r>
            <w:r w:rsidRPr="008B4BFD">
              <w:rPr>
                <w:sz w:val="24"/>
              </w:rPr>
              <w:t>到</w:t>
            </w:r>
            <w:r w:rsidR="00281C47"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8</w:t>
            </w:r>
            <w:r w:rsidRPr="008B4BFD">
              <w:rPr>
                <w:sz w:val="24"/>
              </w:rPr>
              <w:t>的</w:t>
            </w:r>
            <w:r>
              <w:rPr>
                <w:rFonts w:hint="eastAsia"/>
                <w:sz w:val="24"/>
              </w:rPr>
              <w:t>累加</w:t>
            </w:r>
            <w:r w:rsidRPr="008B4BFD">
              <w:rPr>
                <w:sz w:val="24"/>
              </w:rPr>
              <w:t>和，</w:t>
            </w:r>
            <w:r>
              <w:rPr>
                <w:rFonts w:hint="eastAsia"/>
                <w:sz w:val="24"/>
              </w:rPr>
              <w:t>结果</w:t>
            </w:r>
            <w:proofErr w:type="gramStart"/>
            <w:r w:rsidRPr="008B4BFD">
              <w:rPr>
                <w:sz w:val="24"/>
              </w:rPr>
              <w:t>保留低</w:t>
            </w:r>
            <w:proofErr w:type="gramEnd"/>
            <w:r>
              <w:rPr>
                <w:rFonts w:hint="eastAsia"/>
                <w:sz w:val="24"/>
              </w:rPr>
              <w:t>16</w:t>
            </w:r>
            <w:r w:rsidR="00281C47">
              <w:rPr>
                <w:sz w:val="24"/>
              </w:rPr>
              <w:t>位</w:t>
            </w:r>
          </w:p>
        </w:tc>
      </w:tr>
      <w:tr w:rsidR="00EE2C88" w:rsidRPr="008B4BFD" w:rsidTr="00F6589F">
        <w:trPr>
          <w:trHeight w:val="276"/>
        </w:trPr>
        <w:tc>
          <w:tcPr>
            <w:tcW w:w="947" w:type="pct"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737" w:type="pct"/>
            <w:vMerge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EE2C88" w:rsidRPr="008B4BFD" w:rsidRDefault="00EE2C88" w:rsidP="00B01948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</w:t>
            </w:r>
            <w:r>
              <w:rPr>
                <w:rFonts w:hint="eastAsia"/>
                <w:sz w:val="24"/>
              </w:rPr>
              <w:t>AC</w:t>
            </w:r>
            <w:r w:rsidRPr="008B4BFD">
              <w:rPr>
                <w:sz w:val="24"/>
              </w:rPr>
              <w:t>BC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E2C88" w:rsidRPr="008B4BFD" w:rsidRDefault="00EE2C88" w:rsidP="00F6589F">
            <w:pPr>
              <w:jc w:val="left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结束标志</w:t>
            </w:r>
          </w:p>
        </w:tc>
      </w:tr>
    </w:tbl>
    <w:p w:rsidR="000571F8" w:rsidRPr="008B4BFD" w:rsidRDefault="000571F8" w:rsidP="000571F8">
      <w:pPr>
        <w:pStyle w:val="af4"/>
        <w:spacing w:line="360" w:lineRule="auto"/>
        <w:rPr>
          <w:rFonts w:ascii="Times New Roman"/>
        </w:rPr>
      </w:pPr>
      <w:r>
        <w:rPr>
          <w:rFonts w:ascii="Times New Roman"/>
        </w:rPr>
        <w:t>单片机通过</w:t>
      </w:r>
      <w:r w:rsidRPr="008B4BFD">
        <w:rPr>
          <w:rFonts w:ascii="Times New Roman"/>
        </w:rPr>
        <w:t>SPI</w:t>
      </w:r>
      <w:r>
        <w:rPr>
          <w:rFonts w:ascii="Times New Roman"/>
        </w:rPr>
        <w:t>读取要配置的状态</w:t>
      </w:r>
    </w:p>
    <w:p w:rsidR="000356EF" w:rsidRDefault="00EE2C88" w:rsidP="000356EF">
      <w:pPr>
        <w:pStyle w:val="af2"/>
        <w:rPr>
          <w:rFonts w:ascii="Times New Roman"/>
        </w:rPr>
      </w:pPr>
      <w:r>
        <w:rPr>
          <w:rFonts w:ascii="Times New Roman"/>
        </w:rPr>
        <w:t>单片机读取</w:t>
      </w:r>
      <w:r>
        <w:rPr>
          <w:rFonts w:ascii="Times New Roman"/>
        </w:rPr>
        <w:t>FPGA</w:t>
      </w:r>
      <w:r>
        <w:rPr>
          <w:rFonts w:ascii="Times New Roman"/>
        </w:rPr>
        <w:t>数据帧格式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13"/>
        <w:gridCol w:w="1411"/>
        <w:gridCol w:w="2617"/>
        <w:gridCol w:w="3731"/>
      </w:tblGrid>
      <w:tr w:rsidR="00E4554E" w:rsidRPr="008B4BFD" w:rsidTr="008A309E">
        <w:trPr>
          <w:trHeight w:val="276"/>
        </w:trPr>
        <w:tc>
          <w:tcPr>
            <w:tcW w:w="947" w:type="pct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序</w:t>
            </w:r>
            <w:r>
              <w:rPr>
                <w:rFonts w:hint="eastAsia"/>
                <w:sz w:val="24"/>
              </w:rPr>
              <w:t>号</w:t>
            </w:r>
          </w:p>
        </w:tc>
        <w:tc>
          <w:tcPr>
            <w:tcW w:w="737" w:type="pct"/>
            <w:shd w:val="clear" w:color="auto" w:fill="auto"/>
            <w:noWrap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名称</w:t>
            </w: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数据内容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备注</w:t>
            </w:r>
          </w:p>
        </w:tc>
      </w:tr>
      <w:tr w:rsidR="00E4554E" w:rsidRPr="008B4BFD" w:rsidTr="008A309E">
        <w:trPr>
          <w:trHeight w:val="562"/>
        </w:trPr>
        <w:tc>
          <w:tcPr>
            <w:tcW w:w="947" w:type="pct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737" w:type="pct"/>
            <w:vMerge w:val="restart"/>
            <w:shd w:val="clear" w:color="auto" w:fill="auto"/>
            <w:noWrap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帧头</w:t>
            </w:r>
            <w:proofErr w:type="gramEnd"/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E4554E" w:rsidRPr="008B4BFD" w:rsidRDefault="008A309E" w:rsidP="008A30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0xAA55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起始</w:t>
            </w:r>
          </w:p>
        </w:tc>
      </w:tr>
      <w:tr w:rsidR="00E4554E" w:rsidRPr="008B4BFD" w:rsidTr="008A309E">
        <w:trPr>
          <w:trHeight w:val="666"/>
        </w:trPr>
        <w:tc>
          <w:tcPr>
            <w:tcW w:w="947" w:type="pct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E4554E" w:rsidRPr="008B4BFD" w:rsidRDefault="001E08B8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0x005F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长度，</w:t>
            </w:r>
            <w:proofErr w:type="gramStart"/>
            <w:r w:rsidRPr="008B4BFD">
              <w:rPr>
                <w:sz w:val="24"/>
              </w:rPr>
              <w:t>帧内容</w:t>
            </w:r>
            <w:proofErr w:type="gramEnd"/>
            <w:r w:rsidRPr="008B4BFD">
              <w:rPr>
                <w:sz w:val="24"/>
              </w:rPr>
              <w:t>的长度，单位字节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737" w:type="pct"/>
            <w:vMerge w:val="restart"/>
            <w:shd w:val="clear" w:color="auto" w:fill="auto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内容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0x0001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KF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KF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电压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KF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电流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0x0002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DTJ1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DTJ1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电压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DTJ1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电流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0x0003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Default="00E4554E" w:rsidP="008A309E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12V_DYGY</w:t>
            </w:r>
            <w:r>
              <w:rPr>
                <w:rFonts w:hint="eastAsia"/>
                <w:sz w:val="24"/>
              </w:rPr>
              <w:t>设备</w:t>
            </w:r>
            <w:r>
              <w:rPr>
                <w:rFonts w:hint="eastAsia"/>
                <w:sz w:val="24"/>
              </w:rPr>
              <w:t>ID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Default="00E4554E" w:rsidP="008A309E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12V_DYGY</w:t>
            </w:r>
            <w:r>
              <w:rPr>
                <w:rFonts w:hint="eastAsia"/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rFonts w:hint="eastAsia"/>
                <w:sz w:val="24"/>
              </w:rPr>
              <w:t>电压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Default="00E4554E" w:rsidP="008A309E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12V_DYGY</w:t>
            </w:r>
            <w:r>
              <w:rPr>
                <w:rFonts w:hint="eastAsia"/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rFonts w:hint="eastAsia"/>
                <w:sz w:val="24"/>
              </w:rPr>
              <w:t>电流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0x0004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QGSJ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12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QGSJ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电压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QGSJ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电流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0x0005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SFXJ1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SFXJ1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电压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16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SFXJ1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电流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0x0006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SFXJ2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SFXJ2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电压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SFXJ2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电流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0x0007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Default="00E4554E" w:rsidP="008A309E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12V_GSDJ</w:t>
            </w:r>
            <w:r>
              <w:rPr>
                <w:rFonts w:hint="eastAsia"/>
                <w:sz w:val="24"/>
              </w:rPr>
              <w:t>设备</w:t>
            </w:r>
            <w:r>
              <w:rPr>
                <w:rFonts w:hint="eastAsia"/>
                <w:sz w:val="24"/>
              </w:rPr>
              <w:t>ID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21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Default="00E4554E" w:rsidP="008A309E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12V_GSDJ</w:t>
            </w:r>
            <w:r>
              <w:rPr>
                <w:rFonts w:hint="eastAsia"/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rFonts w:hint="eastAsia"/>
                <w:sz w:val="24"/>
              </w:rPr>
              <w:t>电压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Default="00E4554E" w:rsidP="008A309E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12V_GSDJ</w:t>
            </w:r>
            <w:r>
              <w:rPr>
                <w:rFonts w:hint="eastAsia"/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rFonts w:hint="eastAsia"/>
                <w:sz w:val="24"/>
              </w:rPr>
              <w:t>电流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0x0008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WAOXJ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24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WAOXJ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电压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25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WAOXJ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电流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26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0x0009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HWXJ1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27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HWXJ1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电压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HWXJ1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电流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29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0x000A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HWXJ2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HWXJ2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电压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31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HWXJ2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电流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32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0x000B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HWXJ3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33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HWXJ3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电压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34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HWXJ3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电流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35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0x000C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HJJC1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36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HJJC1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电压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37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HJJC1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电流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38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0x000D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HJJC2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39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HJJC2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电压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40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HJJC2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电流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41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HJJC3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42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HJJC3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电压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43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HJJC3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电流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44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0x000F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PD</w:t>
            </w:r>
            <w:r w:rsidRPr="008B4BFD">
              <w:rPr>
                <w:sz w:val="24"/>
              </w:rPr>
              <w:t>设备</w:t>
            </w:r>
            <w:r w:rsidRPr="008B4BFD">
              <w:rPr>
                <w:sz w:val="24"/>
              </w:rPr>
              <w:t>ID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45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Voltage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 w:rsidRPr="008B4BFD"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PD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电压</w:t>
            </w:r>
          </w:p>
        </w:tc>
      </w:tr>
      <w:tr w:rsidR="00E4554E" w:rsidRPr="008B4BFD" w:rsidTr="008A309E">
        <w:trPr>
          <w:trHeight w:val="634"/>
        </w:trPr>
        <w:tc>
          <w:tcPr>
            <w:tcW w:w="947" w:type="pct"/>
            <w:vAlign w:val="center"/>
          </w:tcPr>
          <w:p w:rsidR="00E4554E" w:rsidRDefault="00E4554E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46</w:t>
            </w:r>
          </w:p>
        </w:tc>
        <w:tc>
          <w:tcPr>
            <w:tcW w:w="737" w:type="pct"/>
            <w:vMerge/>
            <w:vAlign w:val="center"/>
          </w:tcPr>
          <w:p w:rsidR="00E4554E" w:rsidRPr="008B4BFD" w:rsidRDefault="00E4554E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E4554E" w:rsidRPr="008B4BFD" w:rsidRDefault="00B1572F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Current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E4554E" w:rsidRPr="008B4BFD" w:rsidRDefault="00E4554E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28V_</w:t>
            </w:r>
            <w:r>
              <w:rPr>
                <w:rFonts w:hint="eastAsia"/>
                <w:sz w:val="24"/>
              </w:rPr>
              <w:t>PD</w:t>
            </w:r>
            <w:r w:rsidRPr="008B4BFD">
              <w:rPr>
                <w:sz w:val="24"/>
              </w:rPr>
              <w:t>设备</w:t>
            </w:r>
            <w:r w:rsidR="00FF4163">
              <w:rPr>
                <w:sz w:val="24"/>
              </w:rPr>
              <w:t>基准</w:t>
            </w:r>
            <w:r w:rsidR="00B1572F">
              <w:rPr>
                <w:sz w:val="24"/>
              </w:rPr>
              <w:t>电流</w:t>
            </w:r>
          </w:p>
        </w:tc>
      </w:tr>
      <w:tr w:rsidR="001E08B8" w:rsidRPr="008B4BFD" w:rsidTr="008A309E">
        <w:trPr>
          <w:trHeight w:val="634"/>
        </w:trPr>
        <w:tc>
          <w:tcPr>
            <w:tcW w:w="947" w:type="pct"/>
            <w:vAlign w:val="center"/>
          </w:tcPr>
          <w:p w:rsidR="001E08B8" w:rsidRDefault="001E08B8" w:rsidP="008A309E">
            <w:pPr>
              <w:jc w:val="center"/>
              <w:rPr>
                <w:rFonts w:hint="eastAsia"/>
                <w:sz w:val="24"/>
              </w:rPr>
            </w:pPr>
            <w:r w:rsidRPr="001E08B8">
              <w:rPr>
                <w:rFonts w:hint="eastAsia"/>
                <w:sz w:val="24"/>
                <w:highlight w:val="yellow"/>
              </w:rPr>
              <w:t>47</w:t>
            </w:r>
          </w:p>
        </w:tc>
        <w:tc>
          <w:tcPr>
            <w:tcW w:w="737" w:type="pct"/>
            <w:vMerge/>
            <w:vAlign w:val="center"/>
          </w:tcPr>
          <w:p w:rsidR="001E08B8" w:rsidRPr="008B4BFD" w:rsidRDefault="001E08B8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E08B8" w:rsidRDefault="001E08B8" w:rsidP="008A309E">
            <w:pPr>
              <w:jc w:val="center"/>
              <w:rPr>
                <w:rFonts w:hint="eastAsia"/>
                <w:sz w:val="24"/>
              </w:rPr>
            </w:pPr>
            <w:r w:rsidRPr="001E08B8">
              <w:rPr>
                <w:rFonts w:hint="eastAsia"/>
                <w:sz w:val="24"/>
                <w:highlight w:val="yellow"/>
              </w:rPr>
              <w:t>电源开关默认状态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1E08B8" w:rsidRPr="001E08B8" w:rsidRDefault="001E08B8" w:rsidP="00EA37C1">
            <w:pPr>
              <w:jc w:val="left"/>
              <w:rPr>
                <w:sz w:val="24"/>
                <w:highlight w:val="yellow"/>
              </w:rPr>
            </w:pPr>
            <w:r w:rsidRPr="001E08B8">
              <w:rPr>
                <w:sz w:val="24"/>
                <w:highlight w:val="yellow"/>
              </w:rPr>
              <w:t>Bit</w:t>
            </w:r>
            <w:r w:rsidRPr="001E08B8">
              <w:rPr>
                <w:rFonts w:hint="eastAsia"/>
                <w:sz w:val="24"/>
                <w:highlight w:val="yellow"/>
              </w:rPr>
              <w:t>1~bit15</w:t>
            </w:r>
            <w:r w:rsidRPr="001E08B8">
              <w:rPr>
                <w:rFonts w:hint="eastAsia"/>
                <w:sz w:val="24"/>
                <w:highlight w:val="yellow"/>
              </w:rPr>
              <w:t>对应</w:t>
            </w:r>
            <w:r w:rsidRPr="001E08B8">
              <w:rPr>
                <w:rFonts w:hint="eastAsia"/>
                <w:sz w:val="24"/>
                <w:highlight w:val="yellow"/>
              </w:rPr>
              <w:t>15</w:t>
            </w:r>
            <w:r w:rsidRPr="001E08B8">
              <w:rPr>
                <w:rFonts w:hint="eastAsia"/>
                <w:sz w:val="24"/>
                <w:highlight w:val="yellow"/>
              </w:rPr>
              <w:t>个设备</w:t>
            </w:r>
            <w:r w:rsidRPr="001E08B8">
              <w:rPr>
                <w:rFonts w:hint="eastAsia"/>
                <w:sz w:val="24"/>
                <w:highlight w:val="yellow"/>
              </w:rPr>
              <w:t>ID</w:t>
            </w:r>
            <w:r w:rsidRPr="001E08B8">
              <w:rPr>
                <w:rFonts w:hint="eastAsia"/>
                <w:sz w:val="24"/>
                <w:highlight w:val="yellow"/>
              </w:rPr>
              <w:t>，</w:t>
            </w:r>
          </w:p>
          <w:p w:rsidR="001E08B8" w:rsidRPr="001E08B8" w:rsidRDefault="001E08B8" w:rsidP="00EA37C1">
            <w:pPr>
              <w:jc w:val="left"/>
              <w:rPr>
                <w:sz w:val="24"/>
                <w:highlight w:val="yellow"/>
              </w:rPr>
            </w:pPr>
            <w:r w:rsidRPr="001E08B8">
              <w:rPr>
                <w:rFonts w:hint="eastAsia"/>
                <w:sz w:val="24"/>
                <w:highlight w:val="yellow"/>
              </w:rPr>
              <w:t>bit0</w:t>
            </w:r>
            <w:r w:rsidRPr="001E08B8">
              <w:rPr>
                <w:rFonts w:hint="eastAsia"/>
                <w:sz w:val="24"/>
                <w:highlight w:val="yellow"/>
              </w:rPr>
              <w:t>预留。</w:t>
            </w:r>
          </w:p>
          <w:p w:rsidR="001E08B8" w:rsidRDefault="001E08B8" w:rsidP="008A309E">
            <w:pPr>
              <w:jc w:val="left"/>
              <w:rPr>
                <w:sz w:val="24"/>
              </w:rPr>
            </w:pPr>
            <w:r w:rsidRPr="001E08B8">
              <w:rPr>
                <w:sz w:val="24"/>
                <w:highlight w:val="yellow"/>
              </w:rPr>
              <w:t>系统上电后自动配置设备开光状态</w:t>
            </w:r>
          </w:p>
        </w:tc>
      </w:tr>
      <w:tr w:rsidR="001E08B8" w:rsidRPr="008B4BFD" w:rsidTr="008A309E">
        <w:trPr>
          <w:trHeight w:val="634"/>
        </w:trPr>
        <w:tc>
          <w:tcPr>
            <w:tcW w:w="947" w:type="pct"/>
            <w:vAlign w:val="center"/>
          </w:tcPr>
          <w:p w:rsidR="001E08B8" w:rsidRDefault="001E08B8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48</w:t>
            </w:r>
          </w:p>
        </w:tc>
        <w:tc>
          <w:tcPr>
            <w:tcW w:w="737" w:type="pct"/>
            <w:vMerge/>
            <w:vAlign w:val="center"/>
          </w:tcPr>
          <w:p w:rsidR="001E08B8" w:rsidRPr="008B4BFD" w:rsidRDefault="001E08B8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E08B8" w:rsidRDefault="001E08B8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电源开关状态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1E08B8" w:rsidRDefault="001E08B8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Bit</w:t>
            </w:r>
            <w:r>
              <w:rPr>
                <w:rFonts w:hint="eastAsia"/>
                <w:sz w:val="24"/>
              </w:rPr>
              <w:t>1~bit15</w:t>
            </w:r>
            <w:r>
              <w:rPr>
                <w:rFonts w:hint="eastAsia"/>
                <w:sz w:val="24"/>
              </w:rPr>
              <w:t>对应</w:t>
            </w:r>
            <w:r>
              <w:rPr>
                <w:rFonts w:hint="eastAsia"/>
                <w:sz w:val="24"/>
              </w:rPr>
              <w:t>15</w:t>
            </w:r>
            <w:r>
              <w:rPr>
                <w:rFonts w:hint="eastAsia"/>
                <w:sz w:val="24"/>
              </w:rPr>
              <w:t>个设备</w:t>
            </w:r>
            <w:r>
              <w:rPr>
                <w:rFonts w:hint="eastAsia"/>
                <w:sz w:val="24"/>
              </w:rPr>
              <w:t>ID</w:t>
            </w:r>
            <w:r>
              <w:rPr>
                <w:rFonts w:hint="eastAsia"/>
                <w:sz w:val="24"/>
              </w:rPr>
              <w:t>，</w:t>
            </w:r>
          </w:p>
          <w:p w:rsidR="001E08B8" w:rsidRDefault="001E08B8" w:rsidP="008A309E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bit0</w:t>
            </w:r>
            <w:r>
              <w:rPr>
                <w:rFonts w:hint="eastAsia"/>
                <w:sz w:val="24"/>
              </w:rPr>
              <w:t>预留。</w:t>
            </w:r>
          </w:p>
          <w:p w:rsidR="001E08B8" w:rsidRDefault="001E08B8" w:rsidP="008A309E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为打开，</w:t>
            </w: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为关闭。</w:t>
            </w:r>
          </w:p>
        </w:tc>
      </w:tr>
      <w:tr w:rsidR="001E08B8" w:rsidRPr="008B4BFD" w:rsidTr="008A309E">
        <w:trPr>
          <w:trHeight w:val="634"/>
        </w:trPr>
        <w:tc>
          <w:tcPr>
            <w:tcW w:w="947" w:type="pct"/>
            <w:vAlign w:val="center"/>
          </w:tcPr>
          <w:p w:rsidR="001E08B8" w:rsidRDefault="001E08B8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49</w:t>
            </w:r>
          </w:p>
        </w:tc>
        <w:tc>
          <w:tcPr>
            <w:tcW w:w="737" w:type="pct"/>
            <w:vMerge/>
            <w:vAlign w:val="center"/>
          </w:tcPr>
          <w:p w:rsidR="001E08B8" w:rsidRPr="008B4BFD" w:rsidRDefault="001E08B8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vAlign w:val="center"/>
          </w:tcPr>
          <w:p w:rsidR="001E08B8" w:rsidRDefault="001E08B8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预留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1E08B8" w:rsidRDefault="001E08B8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预留</w:t>
            </w:r>
          </w:p>
        </w:tc>
      </w:tr>
      <w:tr w:rsidR="001E08B8" w:rsidRPr="008B4BFD" w:rsidTr="008A309E">
        <w:trPr>
          <w:trHeight w:val="276"/>
        </w:trPr>
        <w:tc>
          <w:tcPr>
            <w:tcW w:w="947" w:type="pct"/>
            <w:vAlign w:val="center"/>
          </w:tcPr>
          <w:p w:rsidR="001E08B8" w:rsidRPr="008B4BFD" w:rsidRDefault="001E08B8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737" w:type="pct"/>
            <w:vMerge w:val="restart"/>
            <w:shd w:val="clear" w:color="auto" w:fill="auto"/>
            <w:noWrap/>
            <w:vAlign w:val="center"/>
          </w:tcPr>
          <w:p w:rsidR="001E08B8" w:rsidRPr="008B4BFD" w:rsidRDefault="001E08B8" w:rsidP="008A309E">
            <w:pPr>
              <w:jc w:val="center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帧尾</w:t>
            </w:r>
            <w:proofErr w:type="gramEnd"/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1E08B8" w:rsidRPr="008B4BFD" w:rsidRDefault="001E08B8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 w:rsidRPr="008B4BFD">
              <w:rPr>
                <w:sz w:val="24"/>
              </w:rPr>
              <w:t>um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1E08B8" w:rsidRPr="008B4BFD" w:rsidRDefault="001E08B8" w:rsidP="008A309E">
            <w:pPr>
              <w:jc w:val="left"/>
              <w:rPr>
                <w:sz w:val="24"/>
              </w:rPr>
            </w:pPr>
            <w:r>
              <w:rPr>
                <w:sz w:val="24"/>
              </w:rPr>
              <w:t>校验和，</w:t>
            </w:r>
            <w:r w:rsidRPr="008B4BFD">
              <w:rPr>
                <w:sz w:val="24"/>
              </w:rPr>
              <w:t>序</w:t>
            </w:r>
            <w:r>
              <w:rPr>
                <w:rFonts w:hint="eastAsia"/>
                <w:sz w:val="24"/>
              </w:rPr>
              <w:t>号</w:t>
            </w:r>
            <w:r w:rsidRPr="008B4BFD">
              <w:rPr>
                <w:sz w:val="24"/>
              </w:rPr>
              <w:t>0</w:t>
            </w:r>
            <w:r w:rsidRPr="008B4BFD">
              <w:rPr>
                <w:sz w:val="24"/>
              </w:rPr>
              <w:t>到</w:t>
            </w:r>
            <w:r>
              <w:rPr>
                <w:rFonts w:hint="eastAsia"/>
                <w:sz w:val="24"/>
              </w:rPr>
              <w:t>48</w:t>
            </w:r>
            <w:r w:rsidRPr="008B4BFD">
              <w:rPr>
                <w:sz w:val="24"/>
              </w:rPr>
              <w:t>的</w:t>
            </w:r>
            <w:r>
              <w:rPr>
                <w:rFonts w:hint="eastAsia"/>
                <w:sz w:val="24"/>
              </w:rPr>
              <w:t>累加</w:t>
            </w:r>
            <w:r w:rsidRPr="008B4BFD">
              <w:rPr>
                <w:sz w:val="24"/>
              </w:rPr>
              <w:t>和，</w:t>
            </w:r>
            <w:r>
              <w:rPr>
                <w:rFonts w:hint="eastAsia"/>
                <w:sz w:val="24"/>
              </w:rPr>
              <w:t>结果</w:t>
            </w:r>
            <w:proofErr w:type="gramStart"/>
            <w:r w:rsidRPr="008B4BFD">
              <w:rPr>
                <w:sz w:val="24"/>
              </w:rPr>
              <w:t>保留低</w:t>
            </w:r>
            <w:proofErr w:type="gramEnd"/>
            <w:r>
              <w:rPr>
                <w:rFonts w:hint="eastAsia"/>
                <w:sz w:val="24"/>
              </w:rPr>
              <w:t>16</w:t>
            </w:r>
            <w:r>
              <w:rPr>
                <w:sz w:val="24"/>
              </w:rPr>
              <w:t>位</w:t>
            </w:r>
          </w:p>
        </w:tc>
      </w:tr>
      <w:tr w:rsidR="001E08B8" w:rsidRPr="008B4BFD" w:rsidTr="008A309E">
        <w:trPr>
          <w:trHeight w:val="276"/>
        </w:trPr>
        <w:tc>
          <w:tcPr>
            <w:tcW w:w="947" w:type="pct"/>
            <w:vAlign w:val="center"/>
          </w:tcPr>
          <w:p w:rsidR="001E08B8" w:rsidRPr="008B4BFD" w:rsidRDefault="001E08B8" w:rsidP="008A30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51</w:t>
            </w:r>
          </w:p>
        </w:tc>
        <w:tc>
          <w:tcPr>
            <w:tcW w:w="737" w:type="pct"/>
            <w:vMerge/>
            <w:vAlign w:val="center"/>
          </w:tcPr>
          <w:p w:rsidR="001E08B8" w:rsidRPr="008B4BFD" w:rsidRDefault="001E08B8" w:rsidP="008A309E">
            <w:pPr>
              <w:jc w:val="center"/>
              <w:rPr>
                <w:sz w:val="24"/>
              </w:rPr>
            </w:pPr>
          </w:p>
        </w:tc>
        <w:tc>
          <w:tcPr>
            <w:tcW w:w="1367" w:type="pct"/>
            <w:shd w:val="clear" w:color="auto" w:fill="auto"/>
            <w:noWrap/>
            <w:vAlign w:val="center"/>
          </w:tcPr>
          <w:p w:rsidR="001E08B8" w:rsidRPr="008B4BFD" w:rsidRDefault="001E08B8" w:rsidP="008A309E">
            <w:pPr>
              <w:jc w:val="center"/>
              <w:rPr>
                <w:sz w:val="24"/>
              </w:rPr>
            </w:pPr>
            <w:r w:rsidRPr="008B4BFD">
              <w:rPr>
                <w:sz w:val="24"/>
              </w:rPr>
              <w:t>0x</w:t>
            </w:r>
            <w:r>
              <w:rPr>
                <w:rFonts w:hint="eastAsia"/>
                <w:sz w:val="24"/>
              </w:rPr>
              <w:t>AC</w:t>
            </w:r>
            <w:r w:rsidRPr="008B4BFD">
              <w:rPr>
                <w:sz w:val="24"/>
              </w:rPr>
              <w:t>BC</w:t>
            </w:r>
          </w:p>
        </w:tc>
        <w:tc>
          <w:tcPr>
            <w:tcW w:w="1949" w:type="pct"/>
            <w:shd w:val="clear" w:color="auto" w:fill="auto"/>
            <w:vAlign w:val="center"/>
          </w:tcPr>
          <w:p w:rsidR="001E08B8" w:rsidRPr="008B4BFD" w:rsidRDefault="001E08B8" w:rsidP="008A309E">
            <w:pPr>
              <w:jc w:val="left"/>
              <w:rPr>
                <w:sz w:val="24"/>
              </w:rPr>
            </w:pPr>
            <w:proofErr w:type="gramStart"/>
            <w:r w:rsidRPr="008B4BFD">
              <w:rPr>
                <w:sz w:val="24"/>
              </w:rPr>
              <w:t>帧</w:t>
            </w:r>
            <w:proofErr w:type="gramEnd"/>
            <w:r w:rsidRPr="008B4BFD">
              <w:rPr>
                <w:sz w:val="24"/>
              </w:rPr>
              <w:t>结束标志</w:t>
            </w:r>
          </w:p>
        </w:tc>
      </w:tr>
      <w:bookmarkEnd w:id="1"/>
    </w:tbl>
    <w:p w:rsidR="009E5CB4" w:rsidRPr="009E5CB4" w:rsidRDefault="009E5CB4" w:rsidP="009E5CB4">
      <w:pPr>
        <w:pStyle w:val="af9"/>
        <w:ind w:firstLine="560"/>
      </w:pPr>
    </w:p>
    <w:sectPr w:rsidR="009E5CB4" w:rsidRPr="009E5CB4" w:rsidSect="006A588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587" w:right="1134" w:bottom="1134" w:left="1417" w:header="1020" w:footer="850" w:gutter="0"/>
      <w:pgNumType w:start="1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33CF" w:rsidRDefault="00EA33CF">
      <w:r>
        <w:separator/>
      </w:r>
    </w:p>
  </w:endnote>
  <w:endnote w:type="continuationSeparator" w:id="0">
    <w:p w:rsidR="00EA33CF" w:rsidRDefault="00EA3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黑体">
    <w:altName w:val="Arial Unicode MS"/>
    <w:panose1 w:val="02010609060101010101"/>
    <w:charset w:val="86"/>
    <w:family w:val="modern"/>
    <w:notTrueType/>
    <w:pitch w:val="fixed"/>
    <w:sig w:usb0="00000000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09E" w:rsidRDefault="008A309E" w:rsidP="006A588B">
    <w:pPr>
      <w:pStyle w:val="afff5"/>
      <w:framePr w:wrap="around" w:vAnchor="text" w:hAnchor="margin" w:xAlign="outside" w:y="1"/>
      <w:rPr>
        <w:rStyle w:val="afff7"/>
      </w:rPr>
    </w:pPr>
    <w:r>
      <w:rPr>
        <w:rStyle w:val="afff7"/>
      </w:rPr>
      <w:fldChar w:fldCharType="begin"/>
    </w:r>
    <w:r>
      <w:rPr>
        <w:rStyle w:val="afff7"/>
      </w:rPr>
      <w:instrText xml:space="preserve">PAGE  </w:instrText>
    </w:r>
    <w:r>
      <w:rPr>
        <w:rStyle w:val="afff7"/>
      </w:rPr>
      <w:fldChar w:fldCharType="separate"/>
    </w:r>
    <w:r>
      <w:rPr>
        <w:rStyle w:val="afff7"/>
        <w:noProof/>
      </w:rPr>
      <w:t>2</w:t>
    </w:r>
    <w:r>
      <w:rPr>
        <w:rStyle w:val="afff7"/>
      </w:rPr>
      <w:fldChar w:fldCharType="end"/>
    </w:r>
  </w:p>
  <w:p w:rsidR="008A309E" w:rsidRDefault="008A309E" w:rsidP="006A588B">
    <w:pPr>
      <w:pStyle w:val="afff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09E" w:rsidRPr="006A588B" w:rsidRDefault="008A309E" w:rsidP="006A588B">
    <w:pPr>
      <w:pStyle w:val="afff6"/>
    </w:pPr>
    <w:r>
      <w:fldChar w:fldCharType="begin"/>
    </w:r>
    <w:r>
      <w:instrText xml:space="preserve"> PAGE  \* MERGEFORMAT </w:instrText>
    </w:r>
    <w:r>
      <w:fldChar w:fldCharType="separate"/>
    </w:r>
    <w:r w:rsidR="001E08B8">
      <w:rPr>
        <w:noProof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09E" w:rsidRPr="006A588B" w:rsidRDefault="008A309E" w:rsidP="006A588B">
    <w:pPr>
      <w:pStyle w:val="afff6"/>
    </w:pPr>
    <w:r>
      <w:fldChar w:fldCharType="begin"/>
    </w:r>
    <w:r>
      <w:instrText xml:space="preserve"> </w:instrText>
    </w:r>
    <w:r>
      <w:rPr>
        <w:rFonts w:hint="eastAsia"/>
      </w:rPr>
      <w:instrText>PAGE  \* MERGEFORMAT</w:instrText>
    </w:r>
    <w:r>
      <w:instrText xml:space="preserve"> </w:instrText>
    </w:r>
    <w:r>
      <w:fldChar w:fldCharType="separate"/>
    </w:r>
    <w:r w:rsidR="001E08B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33CF" w:rsidRDefault="00EA33CF">
      <w:r>
        <w:separator/>
      </w:r>
    </w:p>
  </w:footnote>
  <w:footnote w:type="continuationSeparator" w:id="0">
    <w:p w:rsidR="00EA33CF" w:rsidRDefault="00EA33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09E" w:rsidRDefault="008A309E">
    <w: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09E" w:rsidRPr="006A588B" w:rsidRDefault="008A309E" w:rsidP="00704540">
    <w:pPr>
      <w:pStyle w:val="afffa"/>
      <w:tabs>
        <w:tab w:val="clear" w:pos="4153"/>
        <w:tab w:val="clear" w:pos="8306"/>
        <w:tab w:val="center" w:pos="4678"/>
        <w:tab w:val="right" w:pos="9356"/>
      </w:tabs>
    </w:pPr>
    <w:r>
      <w:tab/>
    </w:r>
    <w:r>
      <w:rPr>
        <w:rFonts w:hint="eastAsia"/>
      </w:rPr>
      <w:t>接口扩展卡与MCU-SPI通信协议</w:t>
    </w:r>
    <w:r>
      <w:tab/>
      <w:t xml:space="preserve">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09E" w:rsidRPr="006A588B" w:rsidRDefault="008A309E" w:rsidP="006A588B">
    <w:pPr>
      <w:pStyle w:val="afffa"/>
      <w:tabs>
        <w:tab w:val="clear" w:pos="4153"/>
        <w:tab w:val="clear" w:pos="8306"/>
        <w:tab w:val="center" w:pos="4678"/>
        <w:tab w:val="right" w:pos="9356"/>
      </w:tabs>
    </w:pPr>
    <w:r>
      <w:rPr>
        <w:rFonts w:hint="eastAsia"/>
      </w:rPr>
      <w:t>接口扩展卡与MCU-SPI通信协议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84F24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50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229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422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7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93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</w:lvl>
  </w:abstractNum>
  <w:abstractNum w:abstractNumId="1">
    <w:nsid w:val="040A15CD"/>
    <w:multiLevelType w:val="multilevel"/>
    <w:tmpl w:val="6C0C6E1C"/>
    <w:lvl w:ilvl="0">
      <w:start w:val="1"/>
      <w:numFmt w:val="none"/>
      <w:suff w:val="nothing"/>
      <w:lvlText w:val="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>
    <w:nsid w:val="14466AC5"/>
    <w:multiLevelType w:val="multilevel"/>
    <w:tmpl w:val="7D743B84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3">
    <w:nsid w:val="19A33BB8"/>
    <w:multiLevelType w:val="multilevel"/>
    <w:tmpl w:val="F6F2369C"/>
    <w:lvl w:ilvl="0">
      <w:start w:val="1"/>
      <w:numFmt w:val="decimal"/>
      <w:suff w:val="nothing"/>
      <w:lvlText w:val="%1　"/>
      <w:lvlJc w:val="left"/>
      <w:pPr>
        <w:ind w:left="-562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-562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-562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-562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-562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-562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-562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-562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4">
    <w:nsid w:val="24644CF4"/>
    <w:multiLevelType w:val="multilevel"/>
    <w:tmpl w:val="FC4203C2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5">
    <w:nsid w:val="33075066"/>
    <w:multiLevelType w:val="multilevel"/>
    <w:tmpl w:val="0B7E3256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561" w:firstLine="562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6">
    <w:nsid w:val="33661BA1"/>
    <w:multiLevelType w:val="multilevel"/>
    <w:tmpl w:val="16D8B460"/>
    <w:lvl w:ilvl="0">
      <w:start w:val="1"/>
      <w:numFmt w:val="none"/>
      <w:pStyle w:val="a"/>
      <w:suff w:val="nothing"/>
      <w:lvlText w:val="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-562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-562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-562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-562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-562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-562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-562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7">
    <w:nsid w:val="34251C7D"/>
    <w:multiLevelType w:val="hybridMultilevel"/>
    <w:tmpl w:val="667069FE"/>
    <w:lvl w:ilvl="0" w:tplc="7646D22C">
      <w:start w:val="1"/>
      <w:numFmt w:val="none"/>
      <w:pStyle w:val="a0"/>
      <w:lvlText w:val="%1示例："/>
      <w:lvlJc w:val="left"/>
      <w:pPr>
        <w:tabs>
          <w:tab w:val="num" w:pos="0"/>
        </w:tabs>
        <w:ind w:left="0" w:firstLine="482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3586118A"/>
    <w:multiLevelType w:val="multilevel"/>
    <w:tmpl w:val="0409001D"/>
    <w:name w:val="7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9">
    <w:nsid w:val="3E3C4C0E"/>
    <w:multiLevelType w:val="multilevel"/>
    <w:tmpl w:val="D1ECD96C"/>
    <w:lvl w:ilvl="0">
      <w:start w:val="1"/>
      <w:numFmt w:val="decimal"/>
      <w:suff w:val="nothing"/>
      <w:lvlText w:val="%1　"/>
      <w:lvlJc w:val="left"/>
      <w:pPr>
        <w:ind w:left="267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267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267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267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267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267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267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267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267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10">
    <w:nsid w:val="43E2091F"/>
    <w:multiLevelType w:val="hybridMultilevel"/>
    <w:tmpl w:val="CE6EEBDE"/>
    <w:lvl w:ilvl="0" w:tplc="B7A6D764">
      <w:start w:val="1"/>
      <w:numFmt w:val="decimal"/>
      <w:pStyle w:val="a1"/>
      <w:lvlText w:val="示例%1："/>
      <w:lvlJc w:val="left"/>
      <w:pPr>
        <w:tabs>
          <w:tab w:val="num" w:pos="1361"/>
        </w:tabs>
        <w:ind w:left="0" w:firstLine="482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44EB20D5"/>
    <w:multiLevelType w:val="hybridMultilevel"/>
    <w:tmpl w:val="5494292E"/>
    <w:lvl w:ilvl="0" w:tplc="A0E6329E">
      <w:start w:val="1"/>
      <w:numFmt w:val="lowerLetter"/>
      <w:pStyle w:val="a2"/>
      <w:lvlText w:val="%1)　"/>
      <w:lvlJc w:val="left"/>
      <w:pPr>
        <w:tabs>
          <w:tab w:val="num" w:pos="0"/>
        </w:tabs>
        <w:ind w:left="1122" w:hanging="561"/>
      </w:pPr>
      <w:rPr>
        <w:rFonts w:ascii="Times New Roman" w:eastAsia="宋体" w:hAnsi="Times New Roman" w:hint="default"/>
        <w:b/>
        <w:i w:val="0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496E4D7B"/>
    <w:multiLevelType w:val="hybridMultilevel"/>
    <w:tmpl w:val="51EA0EC4"/>
    <w:lvl w:ilvl="0" w:tplc="E566FB6E">
      <w:start w:val="1"/>
      <w:numFmt w:val="decimal"/>
      <w:pStyle w:val="a3"/>
      <w:lvlText w:val="注%1："/>
      <w:lvlJc w:val="left"/>
      <w:pPr>
        <w:tabs>
          <w:tab w:val="num" w:pos="1083"/>
        </w:tabs>
        <w:ind w:left="1083" w:hanging="601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4A137C41"/>
    <w:multiLevelType w:val="multilevel"/>
    <w:tmpl w:val="76644F92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561" w:firstLine="562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14">
    <w:nsid w:val="4BDC09C3"/>
    <w:multiLevelType w:val="multilevel"/>
    <w:tmpl w:val="91D2AA12"/>
    <w:lvl w:ilvl="0">
      <w:start w:val="1"/>
      <w:numFmt w:val="upperLetter"/>
      <w:suff w:val="nothing"/>
      <w:lvlText w:val="附录%1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1">
      <w:start w:val="1"/>
      <w:numFmt w:val="decimal"/>
      <w:suff w:val="nothing"/>
      <w:lvlText w:val="%1.%2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kern w:val="0"/>
        <w:sz w:val="28"/>
        <w:u w:val="none"/>
        <w:em w:val="none"/>
      </w:rPr>
    </w:lvl>
    <w:lvl w:ilvl="2">
      <w:start w:val="1"/>
      <w:numFmt w:val="decimal"/>
      <w:pStyle w:val="a4"/>
      <w:suff w:val="nothing"/>
      <w:lvlText w:val="%1.%2.%3　"/>
      <w:lvlJc w:val="left"/>
      <w:pPr>
        <w:ind w:left="284" w:firstLine="0"/>
      </w:pPr>
      <w:rPr>
        <w:rFonts w:ascii="Times New Roman" w:eastAsia="黑体" w:hAnsi="Times New Roman" w:hint="default"/>
        <w:b w:val="0"/>
        <w:i w:val="0"/>
        <w:snapToGrid/>
        <w:color w:val="auto"/>
        <w:kern w:val="0"/>
        <w:sz w:val="28"/>
        <w:u w:val="none"/>
        <w:em w:val="none"/>
      </w:rPr>
    </w:lvl>
    <w:lvl w:ilvl="3">
      <w:start w:val="1"/>
      <w:numFmt w:val="decimal"/>
      <w:suff w:val="nothing"/>
      <w:lvlText w:val="%1.%2.%3.%4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4">
      <w:start w:val="1"/>
      <w:numFmt w:val="decimal"/>
      <w:suff w:val="nothing"/>
      <w:lvlText w:val="%1.%2.%3.%4.%5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5">
      <w:start w:val="1"/>
      <w:numFmt w:val="decimal"/>
      <w:suff w:val="nothing"/>
      <w:lvlText w:val="%1.%2.%3.%4.%5.%6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6">
      <w:start w:val="1"/>
      <w:numFmt w:val="decimal"/>
      <w:suff w:val="nothing"/>
      <w:lvlText w:val="%1.%2.%3.%4.%5.%6.%7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7">
      <w:start w:val="1"/>
      <w:numFmt w:val="none"/>
      <w:lvlText w:val=""/>
      <w:lvlJc w:val="left"/>
      <w:pPr>
        <w:tabs>
          <w:tab w:val="num" w:pos="343"/>
        </w:tabs>
        <w:ind w:left="-17" w:firstLine="0"/>
      </w:pPr>
      <w:rPr>
        <w:rFonts w:ascii="Times New Roman" w:eastAsia="黑体" w:hAnsi="Times New Roman" w:hint="default"/>
        <w:b w:val="0"/>
        <w:i w:val="0"/>
        <w:snapToGrid/>
        <w:color w:val="auto"/>
        <w:kern w:val="0"/>
        <w:sz w:val="28"/>
        <w:u w:val="none"/>
        <w:em w:val="none"/>
      </w:rPr>
    </w:lvl>
    <w:lvl w:ilvl="8">
      <w:start w:val="1"/>
      <w:numFmt w:val="none"/>
      <w:lvlText w:val=""/>
      <w:lvlJc w:val="left"/>
      <w:pPr>
        <w:tabs>
          <w:tab w:val="num" w:pos="343"/>
        </w:tabs>
        <w:ind w:left="-17" w:firstLine="0"/>
      </w:pPr>
      <w:rPr>
        <w:rFonts w:ascii="Times New Roman" w:eastAsia="黑体" w:hAnsi="Times New Roman" w:hint="default"/>
        <w:b w:val="0"/>
        <w:i w:val="0"/>
        <w:snapToGrid/>
        <w:color w:val="auto"/>
        <w:kern w:val="0"/>
        <w:sz w:val="28"/>
        <w:u w:val="none"/>
        <w:em w:val="none"/>
      </w:rPr>
    </w:lvl>
  </w:abstractNum>
  <w:abstractNum w:abstractNumId="15">
    <w:nsid w:val="4CAE691B"/>
    <w:multiLevelType w:val="hybridMultilevel"/>
    <w:tmpl w:val="1CCCFD46"/>
    <w:lvl w:ilvl="0" w:tplc="9E5E20BC">
      <w:start w:val="1"/>
      <w:numFmt w:val="decimal"/>
      <w:pStyle w:val="a5"/>
      <w:lvlText w:val="%1)　"/>
      <w:lvlJc w:val="left"/>
      <w:pPr>
        <w:tabs>
          <w:tab w:val="num" w:pos="0"/>
        </w:tabs>
        <w:ind w:left="1678" w:hanging="555"/>
      </w:pPr>
      <w:rPr>
        <w:rFonts w:ascii="Times New Roman" w:eastAsia="宋体" w:hAnsi="Times New Roman" w:hint="default"/>
        <w:b/>
        <w:i w:val="0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4D7414E4"/>
    <w:multiLevelType w:val="hybridMultilevel"/>
    <w:tmpl w:val="BC1E7F64"/>
    <w:lvl w:ilvl="0" w:tplc="F71CB582">
      <w:start w:val="1"/>
      <w:numFmt w:val="lowerLetter"/>
      <w:pStyle w:val="a6"/>
      <w:lvlText w:val="%1)　"/>
      <w:lvlJc w:val="left"/>
      <w:pPr>
        <w:tabs>
          <w:tab w:val="num" w:pos="482"/>
        </w:tabs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50A74FE3"/>
    <w:multiLevelType w:val="multilevel"/>
    <w:tmpl w:val="FC4203C2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18">
    <w:nsid w:val="52D57CEB"/>
    <w:multiLevelType w:val="multilevel"/>
    <w:tmpl w:val="3DF8CAC6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561" w:firstLine="562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19">
    <w:nsid w:val="557C2AF5"/>
    <w:multiLevelType w:val="multilevel"/>
    <w:tmpl w:val="0D1E95D0"/>
    <w:lvl w:ilvl="0">
      <w:start w:val="1"/>
      <w:numFmt w:val="decimal"/>
      <w:pStyle w:val="a7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color w:val="auto"/>
        <w:sz w:val="28"/>
        <w:u w:val="none"/>
        <w:em w:val="none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0">
    <w:nsid w:val="56827BEC"/>
    <w:multiLevelType w:val="hybridMultilevel"/>
    <w:tmpl w:val="C9488448"/>
    <w:lvl w:ilvl="0" w:tplc="4F9A33C8">
      <w:start w:val="1"/>
      <w:numFmt w:val="decimal"/>
      <w:pStyle w:val="a8"/>
      <w:lvlText w:val="注%1："/>
      <w:lvlJc w:val="left"/>
      <w:pPr>
        <w:tabs>
          <w:tab w:val="num" w:pos="1000"/>
        </w:tabs>
        <w:ind w:left="1000" w:hanging="600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1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1">
    <w:nsid w:val="5E147F33"/>
    <w:multiLevelType w:val="multilevel"/>
    <w:tmpl w:val="2E3C25C6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-562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-562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-562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-562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-562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-562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-562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22">
    <w:nsid w:val="604C0D20"/>
    <w:multiLevelType w:val="multilevel"/>
    <w:tmpl w:val="B1C665E2"/>
    <w:lvl w:ilvl="0">
      <w:start w:val="1"/>
      <w:numFmt w:val="upperLetter"/>
      <w:pStyle w:val="a9"/>
      <w:suff w:val="nothing"/>
      <w:lvlText w:val="附录%1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napToGrid/>
        <w:color w:val="auto"/>
        <w:kern w:val="0"/>
        <w:sz w:val="28"/>
        <w:u w:val="none"/>
        <w:em w:val="none"/>
      </w:rPr>
    </w:lvl>
    <w:lvl w:ilvl="1">
      <w:start w:val="1"/>
      <w:numFmt w:val="decimal"/>
      <w:pStyle w:val="aa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b"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3">
      <w:start w:val="1"/>
      <w:numFmt w:val="decimal"/>
      <w:pStyle w:val="ac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4">
      <w:start w:val="1"/>
      <w:numFmt w:val="decimal"/>
      <w:pStyle w:val="ad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5">
      <w:start w:val="1"/>
      <w:numFmt w:val="decimal"/>
      <w:pStyle w:val="ae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6">
      <w:start w:val="1"/>
      <w:numFmt w:val="decimal"/>
      <w:pStyle w:val="af"/>
      <w:suff w:val="nothing"/>
      <w:lvlText w:val="%1.%2.%3.%4.%5.%6.%7　"/>
      <w:lvlJc w:val="left"/>
      <w:pPr>
        <w:ind w:left="1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  <w:em w:val="none"/>
      </w:rPr>
    </w:lvl>
    <w:lvl w:ilvl="7">
      <w:start w:val="1"/>
      <w:numFmt w:val="decimal"/>
      <w:lvlRestart w:val="1"/>
      <w:pStyle w:val="af0"/>
      <w:suff w:val="nothing"/>
      <w:lvlText w:val="图%1.%8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color w:val="auto"/>
        <w:kern w:val="0"/>
        <w:sz w:val="28"/>
        <w:szCs w:val="28"/>
        <w:u w:val="none"/>
        <w:em w:val="none"/>
      </w:rPr>
    </w:lvl>
    <w:lvl w:ilvl="8">
      <w:start w:val="1"/>
      <w:numFmt w:val="decimal"/>
      <w:lvlRestart w:val="1"/>
      <w:pStyle w:val="af1"/>
      <w:suff w:val="nothing"/>
      <w:lvlText w:val="表%1.%9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>
    <w:nsid w:val="615D7218"/>
    <w:multiLevelType w:val="multilevel"/>
    <w:tmpl w:val="05282520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24">
    <w:nsid w:val="646260FA"/>
    <w:multiLevelType w:val="multilevel"/>
    <w:tmpl w:val="9B66377C"/>
    <w:lvl w:ilvl="0">
      <w:start w:val="1"/>
      <w:numFmt w:val="decimal"/>
      <w:pStyle w:val="af2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color w:val="auto"/>
        <w:sz w:val="28"/>
        <w:u w:val="none"/>
        <w:em w:val="none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5">
    <w:nsid w:val="6CEA2025"/>
    <w:multiLevelType w:val="multilevel"/>
    <w:tmpl w:val="636CB77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/>
        <w:i w:val="0"/>
        <w:color w:val="auto"/>
        <w:sz w:val="28"/>
        <w:u w:val="none"/>
        <w:em w:val="none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/>
        <w:i w:val="0"/>
        <w:sz w:val="28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6">
    <w:nsid w:val="75FC0B85"/>
    <w:multiLevelType w:val="multilevel"/>
    <w:tmpl w:val="8F902B12"/>
    <w:lvl w:ilvl="0">
      <w:start w:val="1"/>
      <w:numFmt w:val="decimal"/>
      <w:pStyle w:val="af3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f4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pStyle w:val="af5"/>
      <w:isLgl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pStyle w:val="af6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f7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af8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pStyle w:val="af9"/>
      <w:suff w:val="nothing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pStyle w:val="afa"/>
      <w:suff w:val="nothing"/>
      <w:lvlText w:val="%8)　"/>
      <w:lvlJc w:val="left"/>
      <w:pPr>
        <w:ind w:left="105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pStyle w:val="afb"/>
      <w:suff w:val="nothing"/>
      <w:lvlText w:val="%9)　"/>
      <w:lvlJc w:val="left"/>
      <w:pPr>
        <w:ind w:left="1785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abstractNum w:abstractNumId="27">
    <w:nsid w:val="77EF575E"/>
    <w:multiLevelType w:val="hybridMultilevel"/>
    <w:tmpl w:val="CF14DEFE"/>
    <w:lvl w:ilvl="0" w:tplc="664A8994">
      <w:start w:val="1"/>
      <w:numFmt w:val="none"/>
      <w:pStyle w:val="afc"/>
      <w:lvlText w:val="注："/>
      <w:lvlJc w:val="left"/>
      <w:pPr>
        <w:tabs>
          <w:tab w:val="num" w:pos="964"/>
        </w:tabs>
        <w:ind w:left="964" w:hanging="488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95F097E"/>
    <w:multiLevelType w:val="hybridMultilevel"/>
    <w:tmpl w:val="0E82F1EA"/>
    <w:lvl w:ilvl="0" w:tplc="6584E2EC">
      <w:start w:val="1"/>
      <w:numFmt w:val="none"/>
      <w:pStyle w:val="afd"/>
      <w:lvlText w:val="注："/>
      <w:lvlJc w:val="left"/>
      <w:pPr>
        <w:tabs>
          <w:tab w:val="num" w:pos="800"/>
        </w:tabs>
        <w:ind w:left="800" w:hanging="40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EED1E6C"/>
    <w:multiLevelType w:val="multilevel"/>
    <w:tmpl w:val="4BA6ACD6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  <w:em w:val="none"/>
      </w:rPr>
    </w:lvl>
    <w:lvl w:ilvl="2">
      <w:start w:val="1"/>
      <w:numFmt w:val="decimal"/>
      <w:isLgl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7">
      <w:start w:val="1"/>
      <w:numFmt w:val="lowerLetter"/>
      <w:suff w:val="nothing"/>
      <w:lvlText w:val="%8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  <w:lvl w:ilvl="8">
      <w:start w:val="1"/>
      <w:numFmt w:val="decimal"/>
      <w:lvlRestart w:val="7"/>
      <w:suff w:val="nothing"/>
      <w:lvlText w:val="%9)　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8"/>
        <w:u w:val="none"/>
        <w:em w:val="none"/>
      </w:rPr>
    </w:lvl>
  </w:abstractNum>
  <w:num w:numId="1">
    <w:abstractNumId w:val="14"/>
  </w:num>
  <w:num w:numId="2">
    <w:abstractNumId w:val="7"/>
  </w:num>
  <w:num w:numId="3">
    <w:abstractNumId w:val="10"/>
  </w:num>
  <w:num w:numId="4">
    <w:abstractNumId w:val="24"/>
  </w:num>
  <w:num w:numId="5">
    <w:abstractNumId w:val="19"/>
  </w:num>
  <w:num w:numId="6">
    <w:abstractNumId w:val="12"/>
  </w:num>
  <w:num w:numId="7">
    <w:abstractNumId w:val="16"/>
  </w:num>
  <w:num w:numId="8">
    <w:abstractNumId w:val="11"/>
  </w:num>
  <w:num w:numId="9">
    <w:abstractNumId w:val="15"/>
  </w:num>
  <w:num w:numId="10">
    <w:abstractNumId w:val="27"/>
  </w:num>
  <w:num w:numId="11">
    <w:abstractNumId w:val="28"/>
  </w:num>
  <w:num w:numId="12">
    <w:abstractNumId w:val="20"/>
  </w:num>
  <w:num w:numId="13">
    <w:abstractNumId w:val="22"/>
  </w:num>
  <w:num w:numId="14">
    <w:abstractNumId w:val="3"/>
  </w:num>
  <w:num w:numId="15">
    <w:abstractNumId w:val="13"/>
  </w:num>
  <w:num w:numId="16">
    <w:abstractNumId w:val="18"/>
  </w:num>
  <w:num w:numId="17">
    <w:abstractNumId w:val="5"/>
  </w:num>
  <w:num w:numId="18">
    <w:abstractNumId w:val="23"/>
  </w:num>
  <w:num w:numId="19">
    <w:abstractNumId w:val="6"/>
  </w:num>
  <w:num w:numId="20">
    <w:abstractNumId w:val="21"/>
  </w:num>
  <w:num w:numId="21">
    <w:abstractNumId w:val="29"/>
  </w:num>
  <w:num w:numId="22">
    <w:abstractNumId w:val="2"/>
  </w:num>
  <w:num w:numId="23">
    <w:abstractNumId w:val="9"/>
  </w:num>
  <w:num w:numId="24">
    <w:abstractNumId w:val="17"/>
  </w:num>
  <w:num w:numId="25">
    <w:abstractNumId w:val="4"/>
  </w:num>
  <w:num w:numId="26">
    <w:abstractNumId w:val="0"/>
  </w:num>
  <w:num w:numId="27">
    <w:abstractNumId w:val="26"/>
  </w:num>
  <w:num w:numId="28">
    <w:abstractNumId w:val="1"/>
  </w:num>
  <w:num w:numId="29">
    <w:abstractNumId w:val="25"/>
  </w:num>
  <w:num w:numId="3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88B"/>
    <w:rsid w:val="000014AB"/>
    <w:rsid w:val="000059B4"/>
    <w:rsid w:val="00014488"/>
    <w:rsid w:val="00014D0E"/>
    <w:rsid w:val="00015DD6"/>
    <w:rsid w:val="000335BF"/>
    <w:rsid w:val="000356EF"/>
    <w:rsid w:val="000410CB"/>
    <w:rsid w:val="00041D21"/>
    <w:rsid w:val="0004255C"/>
    <w:rsid w:val="00043AB6"/>
    <w:rsid w:val="00045184"/>
    <w:rsid w:val="000542D5"/>
    <w:rsid w:val="000571F8"/>
    <w:rsid w:val="00057552"/>
    <w:rsid w:val="00057F45"/>
    <w:rsid w:val="00063B43"/>
    <w:rsid w:val="00067307"/>
    <w:rsid w:val="0007321C"/>
    <w:rsid w:val="00073432"/>
    <w:rsid w:val="000850A9"/>
    <w:rsid w:val="0009005B"/>
    <w:rsid w:val="000956EA"/>
    <w:rsid w:val="000A060C"/>
    <w:rsid w:val="000A390E"/>
    <w:rsid w:val="000A3A7A"/>
    <w:rsid w:val="000A5349"/>
    <w:rsid w:val="000B3F4C"/>
    <w:rsid w:val="000B5508"/>
    <w:rsid w:val="000C5203"/>
    <w:rsid w:val="000C7E18"/>
    <w:rsid w:val="000D082C"/>
    <w:rsid w:val="000D2CE6"/>
    <w:rsid w:val="000D7038"/>
    <w:rsid w:val="000E00B0"/>
    <w:rsid w:val="000F035D"/>
    <w:rsid w:val="000F1D5E"/>
    <w:rsid w:val="000F3ED3"/>
    <w:rsid w:val="00101E0A"/>
    <w:rsid w:val="0010569B"/>
    <w:rsid w:val="001057BF"/>
    <w:rsid w:val="001103FB"/>
    <w:rsid w:val="00110AD0"/>
    <w:rsid w:val="001138FE"/>
    <w:rsid w:val="00125633"/>
    <w:rsid w:val="00130AAB"/>
    <w:rsid w:val="00137BF7"/>
    <w:rsid w:val="0014410F"/>
    <w:rsid w:val="00147FB1"/>
    <w:rsid w:val="0015041C"/>
    <w:rsid w:val="001506FB"/>
    <w:rsid w:val="00151F9F"/>
    <w:rsid w:val="00157B8C"/>
    <w:rsid w:val="0016239E"/>
    <w:rsid w:val="001629DA"/>
    <w:rsid w:val="00163769"/>
    <w:rsid w:val="00165886"/>
    <w:rsid w:val="001666A6"/>
    <w:rsid w:val="0017216E"/>
    <w:rsid w:val="001725CB"/>
    <w:rsid w:val="0017269D"/>
    <w:rsid w:val="00172756"/>
    <w:rsid w:val="00174D38"/>
    <w:rsid w:val="001751EC"/>
    <w:rsid w:val="001825DE"/>
    <w:rsid w:val="0018305A"/>
    <w:rsid w:val="0018340A"/>
    <w:rsid w:val="00184934"/>
    <w:rsid w:val="00193231"/>
    <w:rsid w:val="001A44EB"/>
    <w:rsid w:val="001A77B4"/>
    <w:rsid w:val="001B1A70"/>
    <w:rsid w:val="001B357D"/>
    <w:rsid w:val="001B49AF"/>
    <w:rsid w:val="001B5AC8"/>
    <w:rsid w:val="001B6B2E"/>
    <w:rsid w:val="001B7D70"/>
    <w:rsid w:val="001C5300"/>
    <w:rsid w:val="001D1241"/>
    <w:rsid w:val="001D647B"/>
    <w:rsid w:val="001E016D"/>
    <w:rsid w:val="001E08B8"/>
    <w:rsid w:val="001E113E"/>
    <w:rsid w:val="001E1282"/>
    <w:rsid w:val="001E2CF7"/>
    <w:rsid w:val="001E394E"/>
    <w:rsid w:val="001E46A0"/>
    <w:rsid w:val="001E56E4"/>
    <w:rsid w:val="001F2788"/>
    <w:rsid w:val="001F5A9D"/>
    <w:rsid w:val="002015FD"/>
    <w:rsid w:val="00207C64"/>
    <w:rsid w:val="002115D7"/>
    <w:rsid w:val="00215A72"/>
    <w:rsid w:val="002165C2"/>
    <w:rsid w:val="00222CB4"/>
    <w:rsid w:val="002233E2"/>
    <w:rsid w:val="00230B96"/>
    <w:rsid w:val="00236FBB"/>
    <w:rsid w:val="00241C5C"/>
    <w:rsid w:val="0024650F"/>
    <w:rsid w:val="00246FAF"/>
    <w:rsid w:val="002537AD"/>
    <w:rsid w:val="00260B0F"/>
    <w:rsid w:val="002625D4"/>
    <w:rsid w:val="0026264A"/>
    <w:rsid w:val="00263CD4"/>
    <w:rsid w:val="00265F42"/>
    <w:rsid w:val="00273ED3"/>
    <w:rsid w:val="002744B1"/>
    <w:rsid w:val="00275D5F"/>
    <w:rsid w:val="00280338"/>
    <w:rsid w:val="00281C47"/>
    <w:rsid w:val="00285C9E"/>
    <w:rsid w:val="00287227"/>
    <w:rsid w:val="00290911"/>
    <w:rsid w:val="002A1B3C"/>
    <w:rsid w:val="002A2594"/>
    <w:rsid w:val="002A3449"/>
    <w:rsid w:val="002B0E73"/>
    <w:rsid w:val="002B3E2B"/>
    <w:rsid w:val="002B411D"/>
    <w:rsid w:val="002B6513"/>
    <w:rsid w:val="002C1D70"/>
    <w:rsid w:val="002C4F5C"/>
    <w:rsid w:val="002C7857"/>
    <w:rsid w:val="002D09C8"/>
    <w:rsid w:val="002D1ABD"/>
    <w:rsid w:val="002D4259"/>
    <w:rsid w:val="002E1581"/>
    <w:rsid w:val="002E1EAB"/>
    <w:rsid w:val="002E4AB1"/>
    <w:rsid w:val="002E5312"/>
    <w:rsid w:val="002E6465"/>
    <w:rsid w:val="002E7452"/>
    <w:rsid w:val="002F36AD"/>
    <w:rsid w:val="002F65EE"/>
    <w:rsid w:val="002F739F"/>
    <w:rsid w:val="003002B2"/>
    <w:rsid w:val="00300F28"/>
    <w:rsid w:val="00301162"/>
    <w:rsid w:val="00304BFC"/>
    <w:rsid w:val="00316BD6"/>
    <w:rsid w:val="0032150E"/>
    <w:rsid w:val="00322121"/>
    <w:rsid w:val="00326345"/>
    <w:rsid w:val="003276DE"/>
    <w:rsid w:val="00327B9A"/>
    <w:rsid w:val="0033056F"/>
    <w:rsid w:val="003368BD"/>
    <w:rsid w:val="00336B80"/>
    <w:rsid w:val="00341E42"/>
    <w:rsid w:val="0034731D"/>
    <w:rsid w:val="00352E23"/>
    <w:rsid w:val="00356D7D"/>
    <w:rsid w:val="003611CD"/>
    <w:rsid w:val="00366F46"/>
    <w:rsid w:val="00367B3D"/>
    <w:rsid w:val="00375703"/>
    <w:rsid w:val="00376CB8"/>
    <w:rsid w:val="00384D10"/>
    <w:rsid w:val="00387856"/>
    <w:rsid w:val="0039248E"/>
    <w:rsid w:val="0039567F"/>
    <w:rsid w:val="003A5A70"/>
    <w:rsid w:val="003A645D"/>
    <w:rsid w:val="003B1421"/>
    <w:rsid w:val="003B197A"/>
    <w:rsid w:val="003B21FE"/>
    <w:rsid w:val="003B4449"/>
    <w:rsid w:val="003B697B"/>
    <w:rsid w:val="003B7D71"/>
    <w:rsid w:val="003C0547"/>
    <w:rsid w:val="003C4100"/>
    <w:rsid w:val="003D0E83"/>
    <w:rsid w:val="003D1C16"/>
    <w:rsid w:val="003D2FDC"/>
    <w:rsid w:val="003D6EB1"/>
    <w:rsid w:val="003E0486"/>
    <w:rsid w:val="003F1DC3"/>
    <w:rsid w:val="003F260C"/>
    <w:rsid w:val="00404357"/>
    <w:rsid w:val="004143C9"/>
    <w:rsid w:val="00417432"/>
    <w:rsid w:val="004246A6"/>
    <w:rsid w:val="004311AA"/>
    <w:rsid w:val="004363DF"/>
    <w:rsid w:val="00445CCF"/>
    <w:rsid w:val="00446BB0"/>
    <w:rsid w:val="0045186D"/>
    <w:rsid w:val="00451DE2"/>
    <w:rsid w:val="004602F6"/>
    <w:rsid w:val="004664B5"/>
    <w:rsid w:val="00475D7A"/>
    <w:rsid w:val="00481142"/>
    <w:rsid w:val="00486E4E"/>
    <w:rsid w:val="0049321A"/>
    <w:rsid w:val="00494FE6"/>
    <w:rsid w:val="004A4127"/>
    <w:rsid w:val="004A461A"/>
    <w:rsid w:val="004A4BEA"/>
    <w:rsid w:val="004B31FB"/>
    <w:rsid w:val="004B6DF9"/>
    <w:rsid w:val="004C1F9D"/>
    <w:rsid w:val="004C455B"/>
    <w:rsid w:val="004D5AA1"/>
    <w:rsid w:val="004D780E"/>
    <w:rsid w:val="004D7A1F"/>
    <w:rsid w:val="004F0D76"/>
    <w:rsid w:val="004F37DB"/>
    <w:rsid w:val="00504157"/>
    <w:rsid w:val="00505DE2"/>
    <w:rsid w:val="005135EF"/>
    <w:rsid w:val="005141F8"/>
    <w:rsid w:val="00522629"/>
    <w:rsid w:val="00527880"/>
    <w:rsid w:val="00534C2F"/>
    <w:rsid w:val="00537DBE"/>
    <w:rsid w:val="00544969"/>
    <w:rsid w:val="005457A0"/>
    <w:rsid w:val="005462FD"/>
    <w:rsid w:val="005532E4"/>
    <w:rsid w:val="00555581"/>
    <w:rsid w:val="0056362F"/>
    <w:rsid w:val="00563CE5"/>
    <w:rsid w:val="005707A5"/>
    <w:rsid w:val="005727E6"/>
    <w:rsid w:val="00583599"/>
    <w:rsid w:val="005842F2"/>
    <w:rsid w:val="005859A7"/>
    <w:rsid w:val="00586A93"/>
    <w:rsid w:val="0059251F"/>
    <w:rsid w:val="00597674"/>
    <w:rsid w:val="005978DA"/>
    <w:rsid w:val="005A5F33"/>
    <w:rsid w:val="005A76AC"/>
    <w:rsid w:val="005B1A12"/>
    <w:rsid w:val="005B3BE9"/>
    <w:rsid w:val="005C470F"/>
    <w:rsid w:val="005C7FA3"/>
    <w:rsid w:val="005D4C62"/>
    <w:rsid w:val="005E487D"/>
    <w:rsid w:val="005E5B5C"/>
    <w:rsid w:val="005F1CBD"/>
    <w:rsid w:val="005F475B"/>
    <w:rsid w:val="005F5623"/>
    <w:rsid w:val="00600148"/>
    <w:rsid w:val="006055B5"/>
    <w:rsid w:val="00607CCC"/>
    <w:rsid w:val="00610B46"/>
    <w:rsid w:val="0062098D"/>
    <w:rsid w:val="00623B9B"/>
    <w:rsid w:val="0063063C"/>
    <w:rsid w:val="006317F9"/>
    <w:rsid w:val="00634C0A"/>
    <w:rsid w:val="006356EE"/>
    <w:rsid w:val="00640013"/>
    <w:rsid w:val="0064092D"/>
    <w:rsid w:val="00640D68"/>
    <w:rsid w:val="006461AE"/>
    <w:rsid w:val="0064635E"/>
    <w:rsid w:val="00650DF3"/>
    <w:rsid w:val="00657FA7"/>
    <w:rsid w:val="006631B9"/>
    <w:rsid w:val="00663A47"/>
    <w:rsid w:val="00663E44"/>
    <w:rsid w:val="006712D8"/>
    <w:rsid w:val="00671679"/>
    <w:rsid w:val="00671875"/>
    <w:rsid w:val="006774B7"/>
    <w:rsid w:val="006776B9"/>
    <w:rsid w:val="006779F7"/>
    <w:rsid w:val="00677C65"/>
    <w:rsid w:val="006849ED"/>
    <w:rsid w:val="00684AB5"/>
    <w:rsid w:val="00691640"/>
    <w:rsid w:val="006A3A70"/>
    <w:rsid w:val="006A4DFD"/>
    <w:rsid w:val="006A588B"/>
    <w:rsid w:val="006B229C"/>
    <w:rsid w:val="006B3FCD"/>
    <w:rsid w:val="006B7883"/>
    <w:rsid w:val="006C067D"/>
    <w:rsid w:val="006D2861"/>
    <w:rsid w:val="006D4F27"/>
    <w:rsid w:val="006D5FF5"/>
    <w:rsid w:val="006D6C15"/>
    <w:rsid w:val="006D72DE"/>
    <w:rsid w:val="006D761E"/>
    <w:rsid w:val="006E1D85"/>
    <w:rsid w:val="006E6169"/>
    <w:rsid w:val="006F121C"/>
    <w:rsid w:val="006F5195"/>
    <w:rsid w:val="006F6387"/>
    <w:rsid w:val="006F6C7C"/>
    <w:rsid w:val="0070385F"/>
    <w:rsid w:val="00704540"/>
    <w:rsid w:val="0070503C"/>
    <w:rsid w:val="00711954"/>
    <w:rsid w:val="00715AA9"/>
    <w:rsid w:val="00723754"/>
    <w:rsid w:val="00725ED8"/>
    <w:rsid w:val="00727DE3"/>
    <w:rsid w:val="00730ABE"/>
    <w:rsid w:val="00734B80"/>
    <w:rsid w:val="0073738E"/>
    <w:rsid w:val="00737C2C"/>
    <w:rsid w:val="00740314"/>
    <w:rsid w:val="00740841"/>
    <w:rsid w:val="00750B24"/>
    <w:rsid w:val="007521C4"/>
    <w:rsid w:val="00752344"/>
    <w:rsid w:val="007527F8"/>
    <w:rsid w:val="00753D33"/>
    <w:rsid w:val="007544A4"/>
    <w:rsid w:val="007673E6"/>
    <w:rsid w:val="00770262"/>
    <w:rsid w:val="007738ED"/>
    <w:rsid w:val="00776AF0"/>
    <w:rsid w:val="007A0983"/>
    <w:rsid w:val="007A0FBC"/>
    <w:rsid w:val="007A5245"/>
    <w:rsid w:val="007A647B"/>
    <w:rsid w:val="007A6791"/>
    <w:rsid w:val="007B425E"/>
    <w:rsid w:val="007B461D"/>
    <w:rsid w:val="007B5700"/>
    <w:rsid w:val="007C76B4"/>
    <w:rsid w:val="007C7A1A"/>
    <w:rsid w:val="007D069A"/>
    <w:rsid w:val="007D3259"/>
    <w:rsid w:val="007D5A92"/>
    <w:rsid w:val="007E40A2"/>
    <w:rsid w:val="007F2839"/>
    <w:rsid w:val="007F73D9"/>
    <w:rsid w:val="007F76FB"/>
    <w:rsid w:val="00802F11"/>
    <w:rsid w:val="008040ED"/>
    <w:rsid w:val="00810EC0"/>
    <w:rsid w:val="008138D9"/>
    <w:rsid w:val="00813989"/>
    <w:rsid w:val="00815DE9"/>
    <w:rsid w:val="008165CA"/>
    <w:rsid w:val="00821390"/>
    <w:rsid w:val="008214F7"/>
    <w:rsid w:val="008228E7"/>
    <w:rsid w:val="00823A7E"/>
    <w:rsid w:val="00824599"/>
    <w:rsid w:val="00827724"/>
    <w:rsid w:val="0083160A"/>
    <w:rsid w:val="0083649F"/>
    <w:rsid w:val="00837C8F"/>
    <w:rsid w:val="00841BF7"/>
    <w:rsid w:val="00845AEA"/>
    <w:rsid w:val="00851D71"/>
    <w:rsid w:val="00856885"/>
    <w:rsid w:val="00861966"/>
    <w:rsid w:val="00875294"/>
    <w:rsid w:val="00877FB3"/>
    <w:rsid w:val="00881F71"/>
    <w:rsid w:val="008834EC"/>
    <w:rsid w:val="008835A8"/>
    <w:rsid w:val="00883E7B"/>
    <w:rsid w:val="0088597F"/>
    <w:rsid w:val="0088741B"/>
    <w:rsid w:val="008877C0"/>
    <w:rsid w:val="00894630"/>
    <w:rsid w:val="00895110"/>
    <w:rsid w:val="00895634"/>
    <w:rsid w:val="00897845"/>
    <w:rsid w:val="00897E87"/>
    <w:rsid w:val="008A2934"/>
    <w:rsid w:val="008A309E"/>
    <w:rsid w:val="008B2F39"/>
    <w:rsid w:val="008B307C"/>
    <w:rsid w:val="008B4A0B"/>
    <w:rsid w:val="008B4BFD"/>
    <w:rsid w:val="008B7858"/>
    <w:rsid w:val="008C248F"/>
    <w:rsid w:val="008C3220"/>
    <w:rsid w:val="008C4196"/>
    <w:rsid w:val="008C7D83"/>
    <w:rsid w:val="008D1474"/>
    <w:rsid w:val="008E236F"/>
    <w:rsid w:val="008E278A"/>
    <w:rsid w:val="008E5053"/>
    <w:rsid w:val="008F1A4B"/>
    <w:rsid w:val="008F2837"/>
    <w:rsid w:val="008F6F81"/>
    <w:rsid w:val="00902A5B"/>
    <w:rsid w:val="00903FFD"/>
    <w:rsid w:val="00904A7C"/>
    <w:rsid w:val="0091503F"/>
    <w:rsid w:val="00943DDE"/>
    <w:rsid w:val="0094756F"/>
    <w:rsid w:val="009559C5"/>
    <w:rsid w:val="009603B1"/>
    <w:rsid w:val="00961F68"/>
    <w:rsid w:val="00962270"/>
    <w:rsid w:val="00965643"/>
    <w:rsid w:val="00985F02"/>
    <w:rsid w:val="00987A21"/>
    <w:rsid w:val="00990A3A"/>
    <w:rsid w:val="00995F35"/>
    <w:rsid w:val="009A2C3F"/>
    <w:rsid w:val="009B31B3"/>
    <w:rsid w:val="009B3B39"/>
    <w:rsid w:val="009B62E4"/>
    <w:rsid w:val="009D55AF"/>
    <w:rsid w:val="009E30FF"/>
    <w:rsid w:val="009E35E3"/>
    <w:rsid w:val="009E40DC"/>
    <w:rsid w:val="009E551A"/>
    <w:rsid w:val="009E562E"/>
    <w:rsid w:val="009E5CB4"/>
    <w:rsid w:val="009F6DCF"/>
    <w:rsid w:val="00A0524E"/>
    <w:rsid w:val="00A2050A"/>
    <w:rsid w:val="00A210FC"/>
    <w:rsid w:val="00A24A06"/>
    <w:rsid w:val="00A25D0D"/>
    <w:rsid w:val="00A3246C"/>
    <w:rsid w:val="00A46450"/>
    <w:rsid w:val="00A50CE3"/>
    <w:rsid w:val="00A53C32"/>
    <w:rsid w:val="00A54548"/>
    <w:rsid w:val="00A549AA"/>
    <w:rsid w:val="00A555CE"/>
    <w:rsid w:val="00A62B44"/>
    <w:rsid w:val="00A7110B"/>
    <w:rsid w:val="00A75C14"/>
    <w:rsid w:val="00A77480"/>
    <w:rsid w:val="00A8372B"/>
    <w:rsid w:val="00A83E47"/>
    <w:rsid w:val="00A854C0"/>
    <w:rsid w:val="00A9298E"/>
    <w:rsid w:val="00AA376C"/>
    <w:rsid w:val="00AB02BB"/>
    <w:rsid w:val="00AC08C8"/>
    <w:rsid w:val="00AC124C"/>
    <w:rsid w:val="00AC3BD1"/>
    <w:rsid w:val="00AD0270"/>
    <w:rsid w:val="00AD5248"/>
    <w:rsid w:val="00AD5C38"/>
    <w:rsid w:val="00AE0302"/>
    <w:rsid w:val="00AE1D68"/>
    <w:rsid w:val="00AF45C5"/>
    <w:rsid w:val="00AF5428"/>
    <w:rsid w:val="00AF7C07"/>
    <w:rsid w:val="00B00DC6"/>
    <w:rsid w:val="00B01948"/>
    <w:rsid w:val="00B03649"/>
    <w:rsid w:val="00B04B40"/>
    <w:rsid w:val="00B146CD"/>
    <w:rsid w:val="00B15177"/>
    <w:rsid w:val="00B1572F"/>
    <w:rsid w:val="00B15F7A"/>
    <w:rsid w:val="00B16831"/>
    <w:rsid w:val="00B17F10"/>
    <w:rsid w:val="00B23703"/>
    <w:rsid w:val="00B243B8"/>
    <w:rsid w:val="00B24F6B"/>
    <w:rsid w:val="00B263B4"/>
    <w:rsid w:val="00B305D9"/>
    <w:rsid w:val="00B42B44"/>
    <w:rsid w:val="00B45A81"/>
    <w:rsid w:val="00B50507"/>
    <w:rsid w:val="00B52550"/>
    <w:rsid w:val="00B634EA"/>
    <w:rsid w:val="00B64870"/>
    <w:rsid w:val="00B67BA2"/>
    <w:rsid w:val="00B72F1D"/>
    <w:rsid w:val="00B76C9B"/>
    <w:rsid w:val="00B803ED"/>
    <w:rsid w:val="00B81D4D"/>
    <w:rsid w:val="00B83AD2"/>
    <w:rsid w:val="00BA6B76"/>
    <w:rsid w:val="00BB5560"/>
    <w:rsid w:val="00BC11DD"/>
    <w:rsid w:val="00BC18C3"/>
    <w:rsid w:val="00BC21BF"/>
    <w:rsid w:val="00BC3DB3"/>
    <w:rsid w:val="00BC4AEC"/>
    <w:rsid w:val="00BD174C"/>
    <w:rsid w:val="00BD274B"/>
    <w:rsid w:val="00BD3BA8"/>
    <w:rsid w:val="00BD7935"/>
    <w:rsid w:val="00BE242B"/>
    <w:rsid w:val="00BE73B2"/>
    <w:rsid w:val="00BF5161"/>
    <w:rsid w:val="00BF69B7"/>
    <w:rsid w:val="00BF79A9"/>
    <w:rsid w:val="00C05BE2"/>
    <w:rsid w:val="00C06D6B"/>
    <w:rsid w:val="00C103DA"/>
    <w:rsid w:val="00C1311E"/>
    <w:rsid w:val="00C16E4E"/>
    <w:rsid w:val="00C2320F"/>
    <w:rsid w:val="00C27ABB"/>
    <w:rsid w:val="00C33C4C"/>
    <w:rsid w:val="00C35D00"/>
    <w:rsid w:val="00C372A9"/>
    <w:rsid w:val="00C45A24"/>
    <w:rsid w:val="00C51C06"/>
    <w:rsid w:val="00C60D5A"/>
    <w:rsid w:val="00C611D7"/>
    <w:rsid w:val="00C61253"/>
    <w:rsid w:val="00C644D9"/>
    <w:rsid w:val="00C657FF"/>
    <w:rsid w:val="00C659AC"/>
    <w:rsid w:val="00C73AAD"/>
    <w:rsid w:val="00C8476A"/>
    <w:rsid w:val="00C8778D"/>
    <w:rsid w:val="00C95A5C"/>
    <w:rsid w:val="00CA60A4"/>
    <w:rsid w:val="00CB152E"/>
    <w:rsid w:val="00CB1A6E"/>
    <w:rsid w:val="00CB21EF"/>
    <w:rsid w:val="00CB280A"/>
    <w:rsid w:val="00CB2935"/>
    <w:rsid w:val="00CB671D"/>
    <w:rsid w:val="00CC0790"/>
    <w:rsid w:val="00CC600D"/>
    <w:rsid w:val="00CC67F0"/>
    <w:rsid w:val="00CD0D4B"/>
    <w:rsid w:val="00CD41BD"/>
    <w:rsid w:val="00CD655C"/>
    <w:rsid w:val="00CE39E2"/>
    <w:rsid w:val="00CE508E"/>
    <w:rsid w:val="00CF09C1"/>
    <w:rsid w:val="00CF2403"/>
    <w:rsid w:val="00CF3A0E"/>
    <w:rsid w:val="00D03494"/>
    <w:rsid w:val="00D11501"/>
    <w:rsid w:val="00D231F7"/>
    <w:rsid w:val="00D253B6"/>
    <w:rsid w:val="00D2744F"/>
    <w:rsid w:val="00D329F6"/>
    <w:rsid w:val="00D420B3"/>
    <w:rsid w:val="00D42666"/>
    <w:rsid w:val="00D436AF"/>
    <w:rsid w:val="00D50640"/>
    <w:rsid w:val="00D65834"/>
    <w:rsid w:val="00D66032"/>
    <w:rsid w:val="00D70927"/>
    <w:rsid w:val="00D80FF3"/>
    <w:rsid w:val="00D83C05"/>
    <w:rsid w:val="00D85F3F"/>
    <w:rsid w:val="00D90028"/>
    <w:rsid w:val="00D94279"/>
    <w:rsid w:val="00D95458"/>
    <w:rsid w:val="00DA0C76"/>
    <w:rsid w:val="00DA182B"/>
    <w:rsid w:val="00DA71E0"/>
    <w:rsid w:val="00DB0B6D"/>
    <w:rsid w:val="00DB1313"/>
    <w:rsid w:val="00DB46B4"/>
    <w:rsid w:val="00DC4FE7"/>
    <w:rsid w:val="00DC5D14"/>
    <w:rsid w:val="00DD7D2A"/>
    <w:rsid w:val="00DE3E4E"/>
    <w:rsid w:val="00DE4587"/>
    <w:rsid w:val="00DF0B02"/>
    <w:rsid w:val="00E01D09"/>
    <w:rsid w:val="00E02A45"/>
    <w:rsid w:val="00E05ED6"/>
    <w:rsid w:val="00E137E0"/>
    <w:rsid w:val="00E2246F"/>
    <w:rsid w:val="00E362E8"/>
    <w:rsid w:val="00E41C86"/>
    <w:rsid w:val="00E435F9"/>
    <w:rsid w:val="00E4554E"/>
    <w:rsid w:val="00E46D6F"/>
    <w:rsid w:val="00E62619"/>
    <w:rsid w:val="00E72FA2"/>
    <w:rsid w:val="00E8125F"/>
    <w:rsid w:val="00E83E6E"/>
    <w:rsid w:val="00E87BDC"/>
    <w:rsid w:val="00E87BEC"/>
    <w:rsid w:val="00E95121"/>
    <w:rsid w:val="00E9574C"/>
    <w:rsid w:val="00EA33CF"/>
    <w:rsid w:val="00EA5A42"/>
    <w:rsid w:val="00EB1347"/>
    <w:rsid w:val="00EB1DB0"/>
    <w:rsid w:val="00EB6588"/>
    <w:rsid w:val="00EC0C27"/>
    <w:rsid w:val="00EC774C"/>
    <w:rsid w:val="00ED4084"/>
    <w:rsid w:val="00ED487C"/>
    <w:rsid w:val="00ED4ABC"/>
    <w:rsid w:val="00ED4D07"/>
    <w:rsid w:val="00ED7B42"/>
    <w:rsid w:val="00EE2C88"/>
    <w:rsid w:val="00EF304C"/>
    <w:rsid w:val="00EF6817"/>
    <w:rsid w:val="00F01881"/>
    <w:rsid w:val="00F01910"/>
    <w:rsid w:val="00F1108D"/>
    <w:rsid w:val="00F17FEB"/>
    <w:rsid w:val="00F21EF6"/>
    <w:rsid w:val="00F23003"/>
    <w:rsid w:val="00F232F7"/>
    <w:rsid w:val="00F33F68"/>
    <w:rsid w:val="00F42092"/>
    <w:rsid w:val="00F432DC"/>
    <w:rsid w:val="00F43550"/>
    <w:rsid w:val="00F50392"/>
    <w:rsid w:val="00F526B3"/>
    <w:rsid w:val="00F53198"/>
    <w:rsid w:val="00F6016B"/>
    <w:rsid w:val="00F61529"/>
    <w:rsid w:val="00F620AE"/>
    <w:rsid w:val="00F6589F"/>
    <w:rsid w:val="00F664D7"/>
    <w:rsid w:val="00F66517"/>
    <w:rsid w:val="00F672D1"/>
    <w:rsid w:val="00F70544"/>
    <w:rsid w:val="00F773B0"/>
    <w:rsid w:val="00F82B37"/>
    <w:rsid w:val="00F8394D"/>
    <w:rsid w:val="00F86BD9"/>
    <w:rsid w:val="00FA1A8E"/>
    <w:rsid w:val="00FA1C18"/>
    <w:rsid w:val="00FA555E"/>
    <w:rsid w:val="00FB0ED6"/>
    <w:rsid w:val="00FB1A98"/>
    <w:rsid w:val="00FB24EB"/>
    <w:rsid w:val="00FB565A"/>
    <w:rsid w:val="00FB74D3"/>
    <w:rsid w:val="00FC519D"/>
    <w:rsid w:val="00FC74D3"/>
    <w:rsid w:val="00FD6D5F"/>
    <w:rsid w:val="00FD7127"/>
    <w:rsid w:val="00FD79AF"/>
    <w:rsid w:val="00FE2D55"/>
    <w:rsid w:val="00FE5372"/>
    <w:rsid w:val="00FE6C33"/>
    <w:rsid w:val="00FE75FD"/>
    <w:rsid w:val="00FF2564"/>
    <w:rsid w:val="00FF3F95"/>
    <w:rsid w:val="00FF4163"/>
    <w:rsid w:val="00FF478A"/>
    <w:rsid w:val="00FF654D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fe">
    <w:name w:val="Normal"/>
    <w:qFormat/>
    <w:rsid w:val="001E08B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fe"/>
    <w:next w:val="afe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fe"/>
    <w:next w:val="afe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fe"/>
    <w:next w:val="afe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fe"/>
    <w:next w:val="afe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fe"/>
    <w:next w:val="afe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fe"/>
    <w:next w:val="afe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fe"/>
    <w:next w:val="afe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fe"/>
    <w:next w:val="afe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fe"/>
    <w:next w:val="afe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ff">
    <w:name w:val="Default Paragraph Font"/>
    <w:uiPriority w:val="1"/>
    <w:semiHidden/>
    <w:unhideWhenUsed/>
  </w:style>
  <w:style w:type="table" w:default="1" w:styleId="aff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1">
    <w:name w:val="No List"/>
    <w:uiPriority w:val="99"/>
    <w:semiHidden/>
    <w:unhideWhenUsed/>
  </w:style>
  <w:style w:type="paragraph" w:styleId="aff2">
    <w:name w:val="Title"/>
    <w:basedOn w:val="afe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f9">
    <w:name w:val="段"/>
    <w:rsid w:val="00E87BEC"/>
    <w:pPr>
      <w:widowControl w:val="0"/>
      <w:numPr>
        <w:ilvl w:val="6"/>
        <w:numId w:val="27"/>
      </w:numPr>
      <w:autoSpaceDE w:val="0"/>
      <w:autoSpaceDN w:val="0"/>
      <w:spacing w:line="460" w:lineRule="exact"/>
      <w:ind w:firstLineChars="200" w:firstLine="200"/>
      <w:jc w:val="both"/>
    </w:pPr>
    <w:rPr>
      <w:noProof/>
      <w:sz w:val="28"/>
    </w:rPr>
  </w:style>
  <w:style w:type="paragraph" w:customStyle="1" w:styleId="a9">
    <w:name w:val="附录标识"/>
    <w:next w:val="afe"/>
    <w:rsid w:val="00057F45"/>
    <w:pPr>
      <w:numPr>
        <w:numId w:val="13"/>
      </w:numPr>
      <w:shd w:val="clear" w:color="FFFFFF" w:fill="auto"/>
      <w:spacing w:before="100" w:beforeAutospacing="1" w:line="360" w:lineRule="auto"/>
      <w:jc w:val="center"/>
      <w:outlineLvl w:val="0"/>
    </w:pPr>
    <w:rPr>
      <w:rFonts w:ascii="黑体" w:eastAsia="黑体"/>
      <w:noProof/>
      <w:sz w:val="28"/>
    </w:rPr>
  </w:style>
  <w:style w:type="paragraph" w:customStyle="1" w:styleId="af1">
    <w:name w:val="附录表标题"/>
    <w:basedOn w:val="a9"/>
    <w:next w:val="af9"/>
    <w:rsid w:val="00057F45"/>
    <w:pPr>
      <w:numPr>
        <w:ilvl w:val="8"/>
      </w:numPr>
      <w:spacing w:before="0" w:beforeAutospacing="0" w:line="460" w:lineRule="exact"/>
      <w:outlineLvl w:val="9"/>
    </w:pPr>
  </w:style>
  <w:style w:type="paragraph" w:customStyle="1" w:styleId="ab">
    <w:name w:val="附录一级条标题"/>
    <w:next w:val="af9"/>
    <w:link w:val="CharChar"/>
    <w:rsid w:val="00057F45"/>
    <w:pPr>
      <w:numPr>
        <w:ilvl w:val="2"/>
        <w:numId w:val="13"/>
      </w:numPr>
      <w:spacing w:line="460" w:lineRule="exact"/>
      <w:outlineLvl w:val="1"/>
    </w:pPr>
    <w:rPr>
      <w:rFonts w:ascii="黑体" w:eastAsia="黑体"/>
      <w:sz w:val="28"/>
    </w:rPr>
  </w:style>
  <w:style w:type="paragraph" w:customStyle="1" w:styleId="ac">
    <w:name w:val="附录二级条标题"/>
    <w:basedOn w:val="ab"/>
    <w:next w:val="af9"/>
    <w:rsid w:val="001506FB"/>
    <w:pPr>
      <w:numPr>
        <w:ilvl w:val="3"/>
      </w:numPr>
      <w:outlineLvl w:val="2"/>
    </w:pPr>
    <w:rPr>
      <w:rFonts w:ascii="宋体"/>
    </w:rPr>
  </w:style>
  <w:style w:type="paragraph" w:customStyle="1" w:styleId="a5">
    <w:name w:val="附录列项_数字"/>
    <w:basedOn w:val="af9"/>
    <w:rsid w:val="00CC600D"/>
    <w:pPr>
      <w:numPr>
        <w:ilvl w:val="0"/>
        <w:numId w:val="9"/>
      </w:numPr>
      <w:jc w:val="left"/>
    </w:pPr>
  </w:style>
  <w:style w:type="paragraph" w:customStyle="1" w:styleId="a2">
    <w:name w:val="附录列项_字母"/>
    <w:basedOn w:val="af9"/>
    <w:rsid w:val="00ED4D07"/>
    <w:pPr>
      <w:numPr>
        <w:ilvl w:val="0"/>
        <w:numId w:val="8"/>
      </w:numPr>
    </w:pPr>
  </w:style>
  <w:style w:type="paragraph" w:customStyle="1" w:styleId="ad">
    <w:name w:val="附录三级条标题"/>
    <w:basedOn w:val="ac"/>
    <w:next w:val="af9"/>
    <w:rsid w:val="00057F45"/>
    <w:pPr>
      <w:numPr>
        <w:ilvl w:val="4"/>
      </w:numPr>
      <w:outlineLvl w:val="3"/>
    </w:pPr>
  </w:style>
  <w:style w:type="paragraph" w:customStyle="1" w:styleId="ae">
    <w:name w:val="附录四级条标题"/>
    <w:basedOn w:val="ad"/>
    <w:next w:val="af9"/>
    <w:rsid w:val="00057F45"/>
    <w:pPr>
      <w:numPr>
        <w:ilvl w:val="5"/>
      </w:numPr>
      <w:outlineLvl w:val="4"/>
    </w:pPr>
  </w:style>
  <w:style w:type="paragraph" w:customStyle="1" w:styleId="af0">
    <w:name w:val="附录图标题"/>
    <w:next w:val="af9"/>
    <w:rsid w:val="00057F45"/>
    <w:pPr>
      <w:numPr>
        <w:ilvl w:val="7"/>
        <w:numId w:val="13"/>
      </w:numPr>
      <w:spacing w:line="460" w:lineRule="exact"/>
      <w:jc w:val="center"/>
    </w:pPr>
    <w:rPr>
      <w:rFonts w:ascii="黑体" w:eastAsia="黑体"/>
      <w:noProof/>
      <w:sz w:val="28"/>
    </w:rPr>
  </w:style>
  <w:style w:type="character" w:customStyle="1" w:styleId="CharChar0">
    <w:name w:val="章标题 Char Char"/>
    <w:basedOn w:val="aff"/>
    <w:link w:val="af3"/>
    <w:rsid w:val="00B50507"/>
    <w:rPr>
      <w:rFonts w:ascii="黑体" w:eastAsia="黑体"/>
      <w:sz w:val="28"/>
      <w:lang w:val="en-US" w:eastAsia="zh-CN" w:bidi="ar-SA"/>
    </w:rPr>
  </w:style>
  <w:style w:type="paragraph" w:customStyle="1" w:styleId="af">
    <w:name w:val="附录五级条标题"/>
    <w:basedOn w:val="ae"/>
    <w:next w:val="af9"/>
    <w:rsid w:val="00057F45"/>
    <w:pPr>
      <w:numPr>
        <w:ilvl w:val="6"/>
      </w:numPr>
      <w:outlineLvl w:val="5"/>
    </w:pPr>
  </w:style>
  <w:style w:type="paragraph" w:customStyle="1" w:styleId="aff3">
    <w:name w:val="附录性质和名称"/>
    <w:basedOn w:val="afe"/>
    <w:rsid w:val="00387856"/>
    <w:pPr>
      <w:jc w:val="center"/>
    </w:pPr>
    <w:rPr>
      <w:rFonts w:ascii="黑体" w:eastAsia="黑体"/>
      <w:sz w:val="28"/>
    </w:rPr>
  </w:style>
  <w:style w:type="paragraph" w:customStyle="1" w:styleId="a4">
    <w:name w:val="附录一级无标题条"/>
    <w:basedOn w:val="ab"/>
    <w:next w:val="af9"/>
    <w:rsid w:val="00CF09C1"/>
    <w:pPr>
      <w:numPr>
        <w:numId w:val="1"/>
      </w:numPr>
      <w:ind w:left="0"/>
    </w:pPr>
    <w:rPr>
      <w:rFonts w:ascii="宋体" w:eastAsia="宋体"/>
    </w:rPr>
  </w:style>
  <w:style w:type="paragraph" w:customStyle="1" w:styleId="aa">
    <w:name w:val="附录章标题"/>
    <w:next w:val="af9"/>
    <w:rsid w:val="00057F45"/>
    <w:pPr>
      <w:numPr>
        <w:ilvl w:val="1"/>
        <w:numId w:val="13"/>
      </w:numPr>
      <w:spacing w:beforeLines="50" w:before="50" w:afterLines="50" w:after="50" w:line="460" w:lineRule="exact"/>
      <w:outlineLvl w:val="0"/>
    </w:pPr>
    <w:rPr>
      <w:rFonts w:ascii="黑体" w:eastAsia="黑体"/>
      <w:kern w:val="21"/>
      <w:sz w:val="28"/>
    </w:rPr>
  </w:style>
  <w:style w:type="paragraph" w:customStyle="1" w:styleId="aff4">
    <w:name w:val="脚注标示"/>
    <w:rsid w:val="00F53198"/>
    <w:pPr>
      <w:widowControl w:val="0"/>
      <w:jc w:val="both"/>
    </w:pPr>
    <w:rPr>
      <w:rFonts w:ascii="宋体"/>
      <w:sz w:val="21"/>
      <w:vertAlign w:val="superscript"/>
    </w:rPr>
  </w:style>
  <w:style w:type="character" w:styleId="aff5">
    <w:name w:val="Hyperlink"/>
    <w:rsid w:val="00AF5428"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ff6">
    <w:name w:val="页眉_右对齐"/>
    <w:basedOn w:val="a"/>
    <w:rsid w:val="0004255C"/>
    <w:pPr>
      <w:jc w:val="right"/>
    </w:pPr>
  </w:style>
  <w:style w:type="paragraph" w:customStyle="1" w:styleId="aff7">
    <w:name w:val="脚注后续"/>
    <w:rsid w:val="00AF5428"/>
    <w:pPr>
      <w:ind w:left="567"/>
      <w:jc w:val="both"/>
    </w:pPr>
    <w:rPr>
      <w:rFonts w:ascii="宋体"/>
      <w:sz w:val="18"/>
    </w:rPr>
  </w:style>
  <w:style w:type="paragraph" w:styleId="aff8">
    <w:name w:val="footnote text"/>
    <w:basedOn w:val="aff7"/>
    <w:next w:val="aff7"/>
    <w:semiHidden/>
    <w:rsid w:val="00AF5428"/>
    <w:pPr>
      <w:snapToGrid w:val="0"/>
      <w:ind w:left="555" w:hanging="357"/>
      <w:jc w:val="left"/>
    </w:pPr>
  </w:style>
  <w:style w:type="paragraph" w:customStyle="1" w:styleId="aff9">
    <w:name w:val="脚注内容"/>
    <w:basedOn w:val="aff8"/>
    <w:rsid w:val="00F53198"/>
    <w:rPr>
      <w:sz w:val="21"/>
    </w:rPr>
  </w:style>
  <w:style w:type="character" w:styleId="affa">
    <w:name w:val="footnote reference"/>
    <w:basedOn w:val="aff"/>
    <w:semiHidden/>
    <w:rsid w:val="00AF5428"/>
    <w:rPr>
      <w:rFonts w:ascii="宋体" w:eastAsia="宋体"/>
      <w:sz w:val="18"/>
      <w:vertAlign w:val="superscript"/>
    </w:rPr>
  </w:style>
  <w:style w:type="paragraph" w:customStyle="1" w:styleId="affb">
    <w:name w:val="目次"/>
    <w:next w:val="afe"/>
    <w:rsid w:val="006A4DFD"/>
    <w:pPr>
      <w:shd w:val="clear" w:color="FFFFFF" w:fill="FFFFFF"/>
      <w:spacing w:before="540" w:after="600"/>
      <w:jc w:val="center"/>
      <w:outlineLvl w:val="0"/>
    </w:pPr>
    <w:rPr>
      <w:rFonts w:ascii="黑体" w:eastAsia="黑体"/>
      <w:sz w:val="32"/>
    </w:rPr>
  </w:style>
  <w:style w:type="paragraph" w:customStyle="1" w:styleId="affc">
    <w:name w:val="目次、索引正文"/>
    <w:rsid w:val="006A4DFD"/>
    <w:pPr>
      <w:spacing w:line="320" w:lineRule="exact"/>
      <w:jc w:val="both"/>
    </w:pPr>
    <w:rPr>
      <w:rFonts w:ascii="宋体"/>
      <w:sz w:val="21"/>
    </w:rPr>
  </w:style>
  <w:style w:type="paragraph" w:styleId="10">
    <w:name w:val="toc 1"/>
    <w:semiHidden/>
    <w:rsid w:val="006A4DFD"/>
    <w:pPr>
      <w:jc w:val="both"/>
    </w:pPr>
    <w:rPr>
      <w:rFonts w:ascii="宋体"/>
      <w:sz w:val="21"/>
    </w:rPr>
  </w:style>
  <w:style w:type="paragraph" w:styleId="20">
    <w:name w:val="toc 2"/>
    <w:basedOn w:val="10"/>
    <w:semiHidden/>
    <w:rsid w:val="006A4DFD"/>
    <w:rPr>
      <w:noProof/>
    </w:rPr>
  </w:style>
  <w:style w:type="paragraph" w:styleId="30">
    <w:name w:val="toc 3"/>
    <w:basedOn w:val="20"/>
    <w:semiHidden/>
    <w:rsid w:val="006A4DFD"/>
  </w:style>
  <w:style w:type="paragraph" w:styleId="40">
    <w:name w:val="toc 4"/>
    <w:basedOn w:val="30"/>
    <w:semiHidden/>
    <w:rsid w:val="006A4DFD"/>
  </w:style>
  <w:style w:type="paragraph" w:styleId="50">
    <w:name w:val="toc 5"/>
    <w:basedOn w:val="40"/>
    <w:semiHidden/>
    <w:rsid w:val="006A4DFD"/>
  </w:style>
  <w:style w:type="paragraph" w:styleId="60">
    <w:name w:val="toc 6"/>
    <w:basedOn w:val="50"/>
    <w:autoRedefine/>
    <w:semiHidden/>
    <w:rsid w:val="006A4DFD"/>
  </w:style>
  <w:style w:type="paragraph" w:styleId="70">
    <w:name w:val="toc 7"/>
    <w:basedOn w:val="60"/>
    <w:autoRedefine/>
    <w:semiHidden/>
    <w:rsid w:val="006A4DFD"/>
  </w:style>
  <w:style w:type="paragraph" w:styleId="80">
    <w:name w:val="toc 8"/>
    <w:basedOn w:val="70"/>
    <w:autoRedefine/>
    <w:semiHidden/>
    <w:rsid w:val="006A4DFD"/>
  </w:style>
  <w:style w:type="paragraph" w:styleId="90">
    <w:name w:val="toc 9"/>
    <w:basedOn w:val="80"/>
    <w:autoRedefine/>
    <w:semiHidden/>
    <w:rsid w:val="006A4DFD"/>
  </w:style>
  <w:style w:type="paragraph" w:customStyle="1" w:styleId="affd">
    <w:name w:val="前言、引言标题"/>
    <w:next w:val="afe"/>
    <w:rsid w:val="006A4DFD"/>
    <w:pPr>
      <w:shd w:val="clear" w:color="FFFFFF" w:fill="FFFFFF"/>
      <w:spacing w:before="567" w:after="680"/>
      <w:jc w:val="center"/>
      <w:outlineLvl w:val="0"/>
    </w:pPr>
    <w:rPr>
      <w:rFonts w:ascii="黑体" w:eastAsia="黑体"/>
      <w:spacing w:val="200"/>
      <w:sz w:val="32"/>
    </w:rPr>
  </w:style>
  <w:style w:type="paragraph" w:customStyle="1" w:styleId="affe">
    <w:name w:val="实施日期"/>
    <w:basedOn w:val="afe"/>
    <w:rsid w:val="006A4DFD"/>
    <w:pPr>
      <w:framePr w:wrap="auto" w:hAnchor="text" w:xAlign="right"/>
      <w:jc w:val="right"/>
    </w:pPr>
  </w:style>
  <w:style w:type="paragraph" w:customStyle="1" w:styleId="a0">
    <w:name w:val="示例："/>
    <w:basedOn w:val="af9"/>
    <w:next w:val="af9"/>
    <w:rsid w:val="00CC600D"/>
    <w:pPr>
      <w:numPr>
        <w:ilvl w:val="0"/>
        <w:numId w:val="2"/>
      </w:numPr>
    </w:pPr>
    <w:rPr>
      <w:sz w:val="24"/>
    </w:rPr>
  </w:style>
  <w:style w:type="paragraph" w:customStyle="1" w:styleId="a1">
    <w:name w:val="示例×："/>
    <w:basedOn w:val="a0"/>
    <w:next w:val="af9"/>
    <w:rsid w:val="00F672D1"/>
    <w:pPr>
      <w:numPr>
        <w:numId w:val="3"/>
      </w:numPr>
    </w:pPr>
  </w:style>
  <w:style w:type="paragraph" w:customStyle="1" w:styleId="afff">
    <w:name w:val="示例后续"/>
    <w:basedOn w:val="afe"/>
    <w:rsid w:val="0018340A"/>
    <w:pPr>
      <w:ind w:leftChars="300" w:left="300" w:firstLineChars="300" w:firstLine="300"/>
    </w:pPr>
    <w:rPr>
      <w:sz w:val="24"/>
    </w:rPr>
  </w:style>
  <w:style w:type="paragraph" w:customStyle="1" w:styleId="afff0">
    <w:name w:val="条文脚注"/>
    <w:basedOn w:val="aff8"/>
    <w:rsid w:val="00D420B3"/>
    <w:pPr>
      <w:spacing w:line="460" w:lineRule="exact"/>
      <w:ind w:leftChars="250" w:left="400" w:hangingChars="150" w:hanging="150"/>
    </w:pPr>
    <w:rPr>
      <w:sz w:val="21"/>
    </w:rPr>
  </w:style>
  <w:style w:type="paragraph" w:customStyle="1" w:styleId="afff1">
    <w:name w:val="图表脚注"/>
    <w:next w:val="af9"/>
    <w:rsid w:val="00D420B3"/>
    <w:pPr>
      <w:spacing w:line="460" w:lineRule="exact"/>
      <w:ind w:leftChars="250" w:left="350" w:hangingChars="100" w:hanging="100"/>
      <w:jc w:val="both"/>
    </w:pPr>
    <w:rPr>
      <w:rFonts w:ascii="宋体"/>
      <w:sz w:val="21"/>
    </w:rPr>
  </w:style>
  <w:style w:type="character" w:customStyle="1" w:styleId="afff2">
    <w:name w:val="图表脚注内容"/>
    <w:basedOn w:val="affa"/>
    <w:rsid w:val="006A4DFD"/>
    <w:rPr>
      <w:rFonts w:ascii="宋体" w:eastAsia="宋体"/>
      <w:spacing w:val="0"/>
      <w:sz w:val="18"/>
      <w:vertAlign w:val="superscript"/>
    </w:rPr>
  </w:style>
  <w:style w:type="paragraph" w:customStyle="1" w:styleId="afff3">
    <w:name w:val="文献分类号"/>
    <w:rsid w:val="006A4DFD"/>
    <w:pPr>
      <w:framePr w:hSpace="180" w:vSpace="180" w:wrap="around" w:hAnchor="margin" w:y="1" w:anchorLock="1"/>
      <w:widowControl w:val="0"/>
      <w:textAlignment w:val="center"/>
    </w:pPr>
    <w:rPr>
      <w:rFonts w:eastAsia="黑体"/>
      <w:sz w:val="21"/>
    </w:rPr>
  </w:style>
  <w:style w:type="paragraph" w:customStyle="1" w:styleId="afff4">
    <w:name w:val="无标题条"/>
    <w:next w:val="af9"/>
    <w:rsid w:val="006A4DFD"/>
    <w:pPr>
      <w:jc w:val="both"/>
    </w:pPr>
    <w:rPr>
      <w:sz w:val="21"/>
    </w:rPr>
  </w:style>
  <w:style w:type="paragraph" w:styleId="afff5">
    <w:name w:val="footer"/>
    <w:basedOn w:val="afe"/>
    <w:link w:val="Char"/>
    <w:rsid w:val="006A4DFD"/>
    <w:pPr>
      <w:tabs>
        <w:tab w:val="center" w:pos="4153"/>
        <w:tab w:val="right" w:pos="8306"/>
      </w:tabs>
      <w:snapToGrid w:val="0"/>
      <w:ind w:rightChars="100" w:right="210"/>
      <w:jc w:val="right"/>
    </w:pPr>
    <w:rPr>
      <w:sz w:val="18"/>
      <w:szCs w:val="18"/>
    </w:rPr>
  </w:style>
  <w:style w:type="paragraph" w:customStyle="1" w:styleId="afff6">
    <w:name w:val="页脚_正文"/>
    <w:rsid w:val="006A4DFD"/>
    <w:pPr>
      <w:jc w:val="center"/>
    </w:pPr>
    <w:rPr>
      <w:rFonts w:ascii="宋体"/>
      <w:sz w:val="21"/>
    </w:rPr>
  </w:style>
  <w:style w:type="character" w:styleId="afff7">
    <w:name w:val="page number"/>
    <w:basedOn w:val="aff"/>
    <w:rsid w:val="006A4DFD"/>
    <w:rPr>
      <w:rFonts w:ascii="Times New Roman" w:eastAsia="宋体" w:hAnsi="Times New Roman"/>
      <w:sz w:val="18"/>
    </w:rPr>
  </w:style>
  <w:style w:type="paragraph" w:styleId="afff8">
    <w:name w:val="header"/>
    <w:basedOn w:val="afe"/>
    <w:link w:val="Char0"/>
    <w:rsid w:val="006A4D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fff9">
    <w:name w:val="页眉_次要"/>
    <w:basedOn w:val="afff8"/>
    <w:rsid w:val="006A4DFD"/>
    <w:rPr>
      <w:rFonts w:ascii="宋体"/>
      <w:sz w:val="24"/>
    </w:rPr>
  </w:style>
  <w:style w:type="paragraph" w:customStyle="1" w:styleId="afffa">
    <w:name w:val="页眉_首页"/>
    <w:basedOn w:val="afff8"/>
    <w:rsid w:val="006A4DFD"/>
    <w:pPr>
      <w:jc w:val="right"/>
    </w:pPr>
    <w:rPr>
      <w:rFonts w:ascii="宋体"/>
      <w:sz w:val="24"/>
    </w:rPr>
  </w:style>
  <w:style w:type="paragraph" w:customStyle="1" w:styleId="a">
    <w:name w:val="页眉_主要"/>
    <w:basedOn w:val="afff8"/>
    <w:rsid w:val="001825DE"/>
    <w:pPr>
      <w:numPr>
        <w:numId w:val="19"/>
      </w:numPr>
      <w:pBdr>
        <w:bottom w:val="single" w:sz="8" w:space="1" w:color="auto"/>
      </w:pBdr>
      <w:tabs>
        <w:tab w:val="clear" w:pos="4153"/>
        <w:tab w:val="clear" w:pos="8306"/>
        <w:tab w:val="center" w:pos="4678"/>
        <w:tab w:val="right" w:pos="9356"/>
      </w:tabs>
      <w:jc w:val="both"/>
    </w:pPr>
    <w:rPr>
      <w:rFonts w:ascii="宋体"/>
      <w:sz w:val="24"/>
    </w:rPr>
  </w:style>
  <w:style w:type="paragraph" w:customStyle="1" w:styleId="af5">
    <w:name w:val="二级条标题"/>
    <w:next w:val="af9"/>
    <w:link w:val="CharChar1"/>
    <w:rsid w:val="00E87BEC"/>
    <w:pPr>
      <w:numPr>
        <w:ilvl w:val="2"/>
        <w:numId w:val="27"/>
      </w:numPr>
      <w:spacing w:line="460" w:lineRule="exact"/>
      <w:outlineLvl w:val="2"/>
    </w:pPr>
    <w:rPr>
      <w:rFonts w:ascii="黑体" w:eastAsia="黑体"/>
      <w:sz w:val="28"/>
    </w:rPr>
  </w:style>
  <w:style w:type="paragraph" w:customStyle="1" w:styleId="af2">
    <w:name w:val="正文表标题"/>
    <w:next w:val="af9"/>
    <w:rsid w:val="00F33F68"/>
    <w:pPr>
      <w:numPr>
        <w:numId w:val="4"/>
      </w:numPr>
      <w:spacing w:line="460" w:lineRule="exact"/>
      <w:jc w:val="center"/>
    </w:pPr>
    <w:rPr>
      <w:rFonts w:ascii="黑体" w:eastAsia="黑体"/>
      <w:sz w:val="28"/>
    </w:rPr>
  </w:style>
  <w:style w:type="paragraph" w:customStyle="1" w:styleId="afffb">
    <w:name w:val="摘要关键词"/>
    <w:next w:val="afe"/>
    <w:rsid w:val="007E40A2"/>
    <w:pPr>
      <w:spacing w:line="460" w:lineRule="exact"/>
    </w:pPr>
    <w:rPr>
      <w:rFonts w:ascii="黑体" w:eastAsia="黑体" w:hAnsi="宋体"/>
      <w:bCs/>
      <w:sz w:val="28"/>
    </w:rPr>
  </w:style>
  <w:style w:type="paragraph" w:customStyle="1" w:styleId="afb">
    <w:name w:val="正文列项_数字"/>
    <w:rsid w:val="008834EC"/>
    <w:pPr>
      <w:numPr>
        <w:ilvl w:val="8"/>
        <w:numId w:val="27"/>
      </w:numPr>
      <w:spacing w:line="460" w:lineRule="exact"/>
      <w:ind w:leftChars="550" w:left="736" w:hangingChars="186" w:hanging="186"/>
      <w:jc w:val="both"/>
    </w:pPr>
    <w:rPr>
      <w:noProof/>
      <w:sz w:val="28"/>
    </w:rPr>
  </w:style>
  <w:style w:type="paragraph" w:customStyle="1" w:styleId="afa">
    <w:name w:val="正文列项_字母"/>
    <w:rsid w:val="008834EC"/>
    <w:pPr>
      <w:numPr>
        <w:ilvl w:val="7"/>
        <w:numId w:val="27"/>
      </w:numPr>
      <w:spacing w:line="460" w:lineRule="exact"/>
      <w:ind w:leftChars="267" w:left="453" w:hangingChars="186" w:hanging="186"/>
      <w:jc w:val="both"/>
    </w:pPr>
    <w:rPr>
      <w:noProof/>
      <w:sz w:val="28"/>
    </w:rPr>
  </w:style>
  <w:style w:type="paragraph" w:styleId="afffc">
    <w:name w:val="Normal Indent"/>
    <w:basedOn w:val="afe"/>
    <w:rsid w:val="005B3BE9"/>
    <w:pPr>
      <w:ind w:firstLine="420"/>
    </w:pPr>
  </w:style>
  <w:style w:type="paragraph" w:customStyle="1" w:styleId="a7">
    <w:name w:val="正文图标题"/>
    <w:next w:val="af9"/>
    <w:rsid w:val="00F33F68"/>
    <w:pPr>
      <w:numPr>
        <w:numId w:val="5"/>
      </w:numPr>
      <w:spacing w:line="460" w:lineRule="exact"/>
      <w:jc w:val="center"/>
    </w:pPr>
    <w:rPr>
      <w:rFonts w:ascii="黑体" w:eastAsia="黑体"/>
      <w:sz w:val="28"/>
    </w:rPr>
  </w:style>
  <w:style w:type="paragraph" w:styleId="afffd">
    <w:name w:val="Body Text"/>
    <w:basedOn w:val="afe"/>
    <w:rsid w:val="005B3BE9"/>
    <w:pPr>
      <w:spacing w:after="120"/>
    </w:pPr>
  </w:style>
  <w:style w:type="paragraph" w:customStyle="1" w:styleId="afd">
    <w:name w:val="图表注"/>
    <w:basedOn w:val="af9"/>
    <w:rsid w:val="00EF304C"/>
    <w:pPr>
      <w:numPr>
        <w:ilvl w:val="0"/>
        <w:numId w:val="11"/>
      </w:numPr>
      <w:snapToGrid w:val="0"/>
    </w:pPr>
    <w:rPr>
      <w:sz w:val="21"/>
    </w:rPr>
  </w:style>
  <w:style w:type="paragraph" w:customStyle="1" w:styleId="afffe">
    <w:name w:val="注:后续"/>
    <w:rsid w:val="005B3BE9"/>
    <w:pPr>
      <w:ind w:leftChars="400" w:left="1260" w:hangingChars="200" w:hanging="420"/>
      <w:jc w:val="both"/>
    </w:pPr>
    <w:rPr>
      <w:rFonts w:ascii="宋体"/>
      <w:sz w:val="18"/>
    </w:rPr>
  </w:style>
  <w:style w:type="paragraph" w:customStyle="1" w:styleId="a3">
    <w:name w:val="注×："/>
    <w:basedOn w:val="af9"/>
    <w:next w:val="af9"/>
    <w:rsid w:val="00AE1D68"/>
    <w:pPr>
      <w:numPr>
        <w:ilvl w:val="0"/>
        <w:numId w:val="6"/>
      </w:numPr>
      <w:jc w:val="left"/>
    </w:pPr>
    <w:rPr>
      <w:sz w:val="24"/>
    </w:rPr>
  </w:style>
  <w:style w:type="paragraph" w:customStyle="1" w:styleId="affff">
    <w:name w:val="注×:后续"/>
    <w:basedOn w:val="afffe"/>
    <w:rsid w:val="005B3BE9"/>
    <w:pPr>
      <w:ind w:leftChars="0" w:left="1406" w:firstLineChars="0" w:hanging="499"/>
    </w:pPr>
  </w:style>
  <w:style w:type="paragraph" w:customStyle="1" w:styleId="af6">
    <w:name w:val="三级条标题"/>
    <w:next w:val="af9"/>
    <w:link w:val="CharChar2"/>
    <w:rsid w:val="00E87BEC"/>
    <w:pPr>
      <w:numPr>
        <w:ilvl w:val="3"/>
        <w:numId w:val="27"/>
      </w:numPr>
      <w:spacing w:line="460" w:lineRule="exact"/>
      <w:outlineLvl w:val="3"/>
    </w:pPr>
    <w:rPr>
      <w:rFonts w:ascii="黑体" w:eastAsia="黑体"/>
      <w:sz w:val="28"/>
    </w:rPr>
  </w:style>
  <w:style w:type="paragraph" w:customStyle="1" w:styleId="af7">
    <w:name w:val="四级条标题"/>
    <w:next w:val="af9"/>
    <w:link w:val="CharChar3"/>
    <w:rsid w:val="00E87BEC"/>
    <w:pPr>
      <w:numPr>
        <w:ilvl w:val="4"/>
        <w:numId w:val="27"/>
      </w:numPr>
      <w:spacing w:line="460" w:lineRule="exact"/>
      <w:outlineLvl w:val="4"/>
    </w:pPr>
    <w:rPr>
      <w:rFonts w:ascii="黑体" w:eastAsia="黑体"/>
      <w:sz w:val="28"/>
    </w:rPr>
  </w:style>
  <w:style w:type="paragraph" w:customStyle="1" w:styleId="af3">
    <w:name w:val="章标题"/>
    <w:next w:val="af9"/>
    <w:link w:val="CharChar0"/>
    <w:rsid w:val="00B50507"/>
    <w:pPr>
      <w:keepNext/>
      <w:numPr>
        <w:numId w:val="27"/>
      </w:numPr>
      <w:spacing w:beforeLines="50" w:before="50" w:afterLines="50" w:after="50" w:line="460" w:lineRule="exact"/>
      <w:outlineLvl w:val="0"/>
    </w:pPr>
    <w:rPr>
      <w:rFonts w:ascii="黑体" w:eastAsia="黑体"/>
      <w:sz w:val="28"/>
    </w:rPr>
  </w:style>
  <w:style w:type="paragraph" w:customStyle="1" w:styleId="af4">
    <w:name w:val="一级条标题"/>
    <w:next w:val="af9"/>
    <w:rsid w:val="00B50507"/>
    <w:pPr>
      <w:keepNext/>
      <w:numPr>
        <w:ilvl w:val="1"/>
        <w:numId w:val="27"/>
      </w:numPr>
      <w:spacing w:line="460" w:lineRule="exact"/>
      <w:outlineLvl w:val="1"/>
    </w:pPr>
    <w:rPr>
      <w:rFonts w:ascii="黑体" w:eastAsia="黑体"/>
      <w:sz w:val="28"/>
    </w:rPr>
  </w:style>
  <w:style w:type="paragraph" w:customStyle="1" w:styleId="af8">
    <w:name w:val="五级条标题"/>
    <w:next w:val="af9"/>
    <w:rsid w:val="00E87BEC"/>
    <w:pPr>
      <w:numPr>
        <w:ilvl w:val="5"/>
        <w:numId w:val="27"/>
      </w:numPr>
      <w:spacing w:line="460" w:lineRule="exact"/>
      <w:outlineLvl w:val="5"/>
    </w:pPr>
    <w:rPr>
      <w:rFonts w:ascii="黑体" w:eastAsia="黑体"/>
      <w:sz w:val="28"/>
    </w:rPr>
  </w:style>
  <w:style w:type="paragraph" w:customStyle="1" w:styleId="affff0">
    <w:name w:val="一级无标题条"/>
    <w:basedOn w:val="af4"/>
    <w:next w:val="af9"/>
    <w:rsid w:val="00904A7C"/>
    <w:rPr>
      <w:rFonts w:ascii="宋体" w:eastAsia="宋体" w:hAnsi="宋体"/>
    </w:rPr>
  </w:style>
  <w:style w:type="character" w:customStyle="1" w:styleId="CharChar1">
    <w:name w:val="二级条标题 Char Char"/>
    <w:basedOn w:val="aff"/>
    <w:link w:val="af5"/>
    <w:rsid w:val="00E87BEC"/>
    <w:rPr>
      <w:rFonts w:ascii="黑体" w:eastAsia="黑体"/>
      <w:sz w:val="28"/>
      <w:lang w:val="en-US" w:eastAsia="zh-CN" w:bidi="ar-SA"/>
    </w:rPr>
  </w:style>
  <w:style w:type="character" w:customStyle="1" w:styleId="CharChar2">
    <w:name w:val="三级条标题 Char Char"/>
    <w:basedOn w:val="CharChar1"/>
    <w:link w:val="af6"/>
    <w:rsid w:val="00E87BEC"/>
    <w:rPr>
      <w:rFonts w:ascii="黑体" w:eastAsia="黑体"/>
      <w:sz w:val="28"/>
      <w:lang w:val="en-US" w:eastAsia="zh-CN" w:bidi="ar-SA"/>
    </w:rPr>
  </w:style>
  <w:style w:type="character" w:customStyle="1" w:styleId="CharChar3">
    <w:name w:val="四级条标题 Char Char"/>
    <w:basedOn w:val="CharChar2"/>
    <w:link w:val="af7"/>
    <w:rsid w:val="00E87BEC"/>
    <w:rPr>
      <w:rFonts w:ascii="黑体" w:eastAsia="黑体"/>
      <w:sz w:val="28"/>
      <w:lang w:val="en-US" w:eastAsia="zh-CN" w:bidi="ar-SA"/>
    </w:rPr>
  </w:style>
  <w:style w:type="paragraph" w:customStyle="1" w:styleId="afc">
    <w:name w:val="注："/>
    <w:basedOn w:val="af9"/>
    <w:next w:val="af9"/>
    <w:rsid w:val="00DB46B4"/>
    <w:pPr>
      <w:widowControl/>
      <w:numPr>
        <w:ilvl w:val="0"/>
        <w:numId w:val="10"/>
      </w:numPr>
      <w:jc w:val="left"/>
    </w:pPr>
    <w:rPr>
      <w:sz w:val="24"/>
    </w:rPr>
  </w:style>
  <w:style w:type="paragraph" w:customStyle="1" w:styleId="a6">
    <w:name w:val="分图图标题"/>
    <w:basedOn w:val="a1"/>
    <w:rsid w:val="001E1282"/>
    <w:pPr>
      <w:numPr>
        <w:numId w:val="7"/>
      </w:numPr>
      <w:jc w:val="center"/>
    </w:pPr>
    <w:rPr>
      <w:rFonts w:ascii="黑体" w:eastAsia="黑体"/>
      <w:szCs w:val="21"/>
    </w:rPr>
  </w:style>
  <w:style w:type="character" w:customStyle="1" w:styleId="CharChar">
    <w:name w:val="附录一级条标题 Char Char"/>
    <w:basedOn w:val="aff"/>
    <w:link w:val="ab"/>
    <w:rsid w:val="00057F45"/>
    <w:rPr>
      <w:rFonts w:ascii="黑体" w:eastAsia="黑体"/>
      <w:sz w:val="28"/>
      <w:lang w:val="en-US" w:eastAsia="zh-CN" w:bidi="ar-SA"/>
    </w:rPr>
  </w:style>
  <w:style w:type="paragraph" w:customStyle="1" w:styleId="a8">
    <w:name w:val="图表注×"/>
    <w:basedOn w:val="af9"/>
    <w:rsid w:val="00DB46B4"/>
    <w:pPr>
      <w:numPr>
        <w:ilvl w:val="0"/>
        <w:numId w:val="12"/>
      </w:numPr>
      <w:jc w:val="left"/>
    </w:pPr>
    <w:rPr>
      <w:sz w:val="21"/>
    </w:rPr>
  </w:style>
  <w:style w:type="paragraph" w:customStyle="1" w:styleId="affff1">
    <w:name w:val="参正文"/>
    <w:rsid w:val="00FB565A"/>
    <w:pPr>
      <w:jc w:val="both"/>
    </w:pPr>
    <w:rPr>
      <w:rFonts w:cs="Arial"/>
      <w:kern w:val="2"/>
      <w:sz w:val="28"/>
      <w:szCs w:val="24"/>
    </w:rPr>
  </w:style>
  <w:style w:type="paragraph" w:customStyle="1" w:styleId="affff2">
    <w:name w:val="封面题名"/>
    <w:basedOn w:val="afe"/>
    <w:next w:val="affff3"/>
    <w:rsid w:val="006A588B"/>
    <w:pPr>
      <w:adjustRightInd w:val="0"/>
      <w:jc w:val="center"/>
    </w:pPr>
    <w:rPr>
      <w:rFonts w:ascii="宋体" w:hAnsi="宋体"/>
      <w:b/>
      <w:kern w:val="0"/>
      <w:sz w:val="44"/>
      <w:szCs w:val="20"/>
    </w:rPr>
  </w:style>
  <w:style w:type="paragraph" w:customStyle="1" w:styleId="affff4">
    <w:name w:val="封面档案密级"/>
    <w:rsid w:val="006A588B"/>
    <w:pPr>
      <w:widowControl w:val="0"/>
      <w:jc w:val="center"/>
    </w:pPr>
    <w:rPr>
      <w:rFonts w:ascii="宋体" w:hAnsi="宋体"/>
      <w:sz w:val="28"/>
    </w:rPr>
  </w:style>
  <w:style w:type="paragraph" w:customStyle="1" w:styleId="affff5">
    <w:name w:val="封面页数"/>
    <w:basedOn w:val="afe"/>
    <w:rsid w:val="006A588B"/>
    <w:pPr>
      <w:adjustRightInd w:val="0"/>
      <w:jc w:val="center"/>
    </w:pPr>
    <w:rPr>
      <w:rFonts w:ascii="宋体"/>
      <w:b/>
      <w:kern w:val="0"/>
      <w:sz w:val="28"/>
      <w:szCs w:val="20"/>
    </w:rPr>
  </w:style>
  <w:style w:type="paragraph" w:customStyle="1" w:styleId="affff6">
    <w:name w:val="封面文件号"/>
    <w:basedOn w:val="afe"/>
    <w:next w:val="affff5"/>
    <w:rsid w:val="006A588B"/>
    <w:pPr>
      <w:adjustRightInd w:val="0"/>
      <w:jc w:val="center"/>
    </w:pPr>
    <w:rPr>
      <w:rFonts w:ascii="宋体"/>
      <w:b/>
      <w:kern w:val="0"/>
      <w:sz w:val="32"/>
      <w:szCs w:val="20"/>
    </w:rPr>
  </w:style>
  <w:style w:type="paragraph" w:customStyle="1" w:styleId="affff3">
    <w:name w:val="封面型号"/>
    <w:basedOn w:val="afe"/>
    <w:next w:val="affff6"/>
    <w:rsid w:val="006A588B"/>
    <w:pPr>
      <w:adjustRightInd w:val="0"/>
      <w:jc w:val="center"/>
    </w:pPr>
    <w:rPr>
      <w:rFonts w:ascii="宋体"/>
      <w:b/>
      <w:kern w:val="0"/>
      <w:sz w:val="28"/>
      <w:szCs w:val="20"/>
    </w:rPr>
  </w:style>
  <w:style w:type="character" w:customStyle="1" w:styleId="Char0">
    <w:name w:val="页眉 Char"/>
    <w:basedOn w:val="aff"/>
    <w:link w:val="afff8"/>
    <w:rsid w:val="006A588B"/>
    <w:rPr>
      <w:kern w:val="2"/>
      <w:sz w:val="18"/>
      <w:szCs w:val="18"/>
    </w:rPr>
  </w:style>
  <w:style w:type="paragraph" w:customStyle="1" w:styleId="affff7">
    <w:name w:val="封面单位"/>
    <w:basedOn w:val="afe"/>
    <w:next w:val="afe"/>
    <w:rsid w:val="006A588B"/>
    <w:pPr>
      <w:adjustRightInd w:val="0"/>
      <w:jc w:val="center"/>
    </w:pPr>
    <w:rPr>
      <w:rFonts w:ascii="宋体"/>
      <w:b/>
      <w:sz w:val="32"/>
      <w:szCs w:val="20"/>
    </w:rPr>
  </w:style>
  <w:style w:type="character" w:customStyle="1" w:styleId="Char">
    <w:name w:val="页脚 Char"/>
    <w:basedOn w:val="aff"/>
    <w:link w:val="afff5"/>
    <w:rsid w:val="006A588B"/>
    <w:rPr>
      <w:kern w:val="2"/>
      <w:sz w:val="18"/>
      <w:szCs w:val="18"/>
    </w:rPr>
  </w:style>
  <w:style w:type="paragraph" w:customStyle="1" w:styleId="affff8">
    <w:name w:val="单位前缀"/>
    <w:basedOn w:val="afe"/>
    <w:next w:val="afe"/>
    <w:rsid w:val="006A588B"/>
    <w:pPr>
      <w:adjustRightInd w:val="0"/>
      <w:jc w:val="center"/>
    </w:pPr>
    <w:rPr>
      <w:b/>
      <w:bCs/>
      <w:sz w:val="36"/>
      <w:szCs w:val="20"/>
    </w:rPr>
  </w:style>
  <w:style w:type="paragraph" w:customStyle="1" w:styleId="affff9">
    <w:name w:val="签署页脚"/>
    <w:basedOn w:val="afe"/>
    <w:next w:val="afe"/>
    <w:rsid w:val="006A588B"/>
    <w:pPr>
      <w:adjustRightInd w:val="0"/>
      <w:spacing w:line="360" w:lineRule="atLeast"/>
      <w:jc w:val="center"/>
    </w:pPr>
    <w:rPr>
      <w:rFonts w:ascii="宋体"/>
      <w:sz w:val="28"/>
      <w:szCs w:val="20"/>
    </w:rPr>
  </w:style>
  <w:style w:type="paragraph" w:customStyle="1" w:styleId="affffa">
    <w:name w:val="技术文件正文"/>
    <w:basedOn w:val="afe"/>
    <w:rsid w:val="006A588B"/>
    <w:pPr>
      <w:spacing w:line="460" w:lineRule="exact"/>
    </w:pPr>
    <w:rPr>
      <w:sz w:val="28"/>
    </w:rPr>
  </w:style>
  <w:style w:type="paragraph" w:customStyle="1" w:styleId="affffb">
    <w:name w:val="正文题名"/>
    <w:basedOn w:val="afe"/>
    <w:next w:val="af3"/>
    <w:rsid w:val="006A588B"/>
    <w:pPr>
      <w:widowControl/>
      <w:shd w:val="clear" w:color="FFFFFF" w:fill="FFFFFF"/>
      <w:adjustRightInd w:val="0"/>
      <w:snapToGrid w:val="0"/>
      <w:spacing w:line="600" w:lineRule="exact"/>
      <w:ind w:right="851"/>
      <w:jc w:val="center"/>
    </w:pPr>
    <w:rPr>
      <w:rFonts w:ascii="宋体"/>
      <w:b/>
      <w:spacing w:val="10"/>
      <w:kern w:val="0"/>
      <w:sz w:val="36"/>
      <w:szCs w:val="20"/>
    </w:rPr>
  </w:style>
  <w:style w:type="table" w:styleId="affffc">
    <w:name w:val="Table Grid"/>
    <w:basedOn w:val="aff0"/>
    <w:autoRedefine/>
    <w:qFormat/>
    <w:rsid w:val="00856885"/>
    <w:pPr>
      <w:widowControl w:val="0"/>
      <w:jc w:val="both"/>
    </w:pPr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fe">
    <w:name w:val="Normal"/>
    <w:qFormat/>
    <w:rsid w:val="001E08B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fe"/>
    <w:next w:val="afe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fe"/>
    <w:next w:val="afe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fe"/>
    <w:next w:val="afe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fe"/>
    <w:next w:val="afe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fe"/>
    <w:next w:val="afe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fe"/>
    <w:next w:val="afe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fe"/>
    <w:next w:val="afe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fe"/>
    <w:next w:val="afe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fe"/>
    <w:next w:val="afe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ff">
    <w:name w:val="Default Paragraph Font"/>
    <w:uiPriority w:val="1"/>
    <w:semiHidden/>
    <w:unhideWhenUsed/>
  </w:style>
  <w:style w:type="table" w:default="1" w:styleId="aff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1">
    <w:name w:val="No List"/>
    <w:uiPriority w:val="99"/>
    <w:semiHidden/>
    <w:unhideWhenUsed/>
  </w:style>
  <w:style w:type="paragraph" w:styleId="aff2">
    <w:name w:val="Title"/>
    <w:basedOn w:val="afe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f9">
    <w:name w:val="段"/>
    <w:rsid w:val="00E87BEC"/>
    <w:pPr>
      <w:widowControl w:val="0"/>
      <w:numPr>
        <w:ilvl w:val="6"/>
        <w:numId w:val="27"/>
      </w:numPr>
      <w:autoSpaceDE w:val="0"/>
      <w:autoSpaceDN w:val="0"/>
      <w:spacing w:line="460" w:lineRule="exact"/>
      <w:ind w:firstLineChars="200" w:firstLine="200"/>
      <w:jc w:val="both"/>
    </w:pPr>
    <w:rPr>
      <w:noProof/>
      <w:sz w:val="28"/>
    </w:rPr>
  </w:style>
  <w:style w:type="paragraph" w:customStyle="1" w:styleId="a9">
    <w:name w:val="附录标识"/>
    <w:next w:val="afe"/>
    <w:rsid w:val="00057F45"/>
    <w:pPr>
      <w:numPr>
        <w:numId w:val="13"/>
      </w:numPr>
      <w:shd w:val="clear" w:color="FFFFFF" w:fill="auto"/>
      <w:spacing w:before="100" w:beforeAutospacing="1" w:line="360" w:lineRule="auto"/>
      <w:jc w:val="center"/>
      <w:outlineLvl w:val="0"/>
    </w:pPr>
    <w:rPr>
      <w:rFonts w:ascii="黑体" w:eastAsia="黑体"/>
      <w:noProof/>
      <w:sz w:val="28"/>
    </w:rPr>
  </w:style>
  <w:style w:type="paragraph" w:customStyle="1" w:styleId="af1">
    <w:name w:val="附录表标题"/>
    <w:basedOn w:val="a9"/>
    <w:next w:val="af9"/>
    <w:rsid w:val="00057F45"/>
    <w:pPr>
      <w:numPr>
        <w:ilvl w:val="8"/>
      </w:numPr>
      <w:spacing w:before="0" w:beforeAutospacing="0" w:line="460" w:lineRule="exact"/>
      <w:outlineLvl w:val="9"/>
    </w:pPr>
  </w:style>
  <w:style w:type="paragraph" w:customStyle="1" w:styleId="ab">
    <w:name w:val="附录一级条标题"/>
    <w:next w:val="af9"/>
    <w:link w:val="CharChar"/>
    <w:rsid w:val="00057F45"/>
    <w:pPr>
      <w:numPr>
        <w:ilvl w:val="2"/>
        <w:numId w:val="13"/>
      </w:numPr>
      <w:spacing w:line="460" w:lineRule="exact"/>
      <w:outlineLvl w:val="1"/>
    </w:pPr>
    <w:rPr>
      <w:rFonts w:ascii="黑体" w:eastAsia="黑体"/>
      <w:sz w:val="28"/>
    </w:rPr>
  </w:style>
  <w:style w:type="paragraph" w:customStyle="1" w:styleId="ac">
    <w:name w:val="附录二级条标题"/>
    <w:basedOn w:val="ab"/>
    <w:next w:val="af9"/>
    <w:rsid w:val="001506FB"/>
    <w:pPr>
      <w:numPr>
        <w:ilvl w:val="3"/>
      </w:numPr>
      <w:outlineLvl w:val="2"/>
    </w:pPr>
    <w:rPr>
      <w:rFonts w:ascii="宋体"/>
    </w:rPr>
  </w:style>
  <w:style w:type="paragraph" w:customStyle="1" w:styleId="a5">
    <w:name w:val="附录列项_数字"/>
    <w:basedOn w:val="af9"/>
    <w:rsid w:val="00CC600D"/>
    <w:pPr>
      <w:numPr>
        <w:ilvl w:val="0"/>
        <w:numId w:val="9"/>
      </w:numPr>
      <w:jc w:val="left"/>
    </w:pPr>
  </w:style>
  <w:style w:type="paragraph" w:customStyle="1" w:styleId="a2">
    <w:name w:val="附录列项_字母"/>
    <w:basedOn w:val="af9"/>
    <w:rsid w:val="00ED4D07"/>
    <w:pPr>
      <w:numPr>
        <w:ilvl w:val="0"/>
        <w:numId w:val="8"/>
      </w:numPr>
    </w:pPr>
  </w:style>
  <w:style w:type="paragraph" w:customStyle="1" w:styleId="ad">
    <w:name w:val="附录三级条标题"/>
    <w:basedOn w:val="ac"/>
    <w:next w:val="af9"/>
    <w:rsid w:val="00057F45"/>
    <w:pPr>
      <w:numPr>
        <w:ilvl w:val="4"/>
      </w:numPr>
      <w:outlineLvl w:val="3"/>
    </w:pPr>
  </w:style>
  <w:style w:type="paragraph" w:customStyle="1" w:styleId="ae">
    <w:name w:val="附录四级条标题"/>
    <w:basedOn w:val="ad"/>
    <w:next w:val="af9"/>
    <w:rsid w:val="00057F45"/>
    <w:pPr>
      <w:numPr>
        <w:ilvl w:val="5"/>
      </w:numPr>
      <w:outlineLvl w:val="4"/>
    </w:pPr>
  </w:style>
  <w:style w:type="paragraph" w:customStyle="1" w:styleId="af0">
    <w:name w:val="附录图标题"/>
    <w:next w:val="af9"/>
    <w:rsid w:val="00057F45"/>
    <w:pPr>
      <w:numPr>
        <w:ilvl w:val="7"/>
        <w:numId w:val="13"/>
      </w:numPr>
      <w:spacing w:line="460" w:lineRule="exact"/>
      <w:jc w:val="center"/>
    </w:pPr>
    <w:rPr>
      <w:rFonts w:ascii="黑体" w:eastAsia="黑体"/>
      <w:noProof/>
      <w:sz w:val="28"/>
    </w:rPr>
  </w:style>
  <w:style w:type="character" w:customStyle="1" w:styleId="CharChar0">
    <w:name w:val="章标题 Char Char"/>
    <w:basedOn w:val="aff"/>
    <w:link w:val="af3"/>
    <w:rsid w:val="00B50507"/>
    <w:rPr>
      <w:rFonts w:ascii="黑体" w:eastAsia="黑体"/>
      <w:sz w:val="28"/>
      <w:lang w:val="en-US" w:eastAsia="zh-CN" w:bidi="ar-SA"/>
    </w:rPr>
  </w:style>
  <w:style w:type="paragraph" w:customStyle="1" w:styleId="af">
    <w:name w:val="附录五级条标题"/>
    <w:basedOn w:val="ae"/>
    <w:next w:val="af9"/>
    <w:rsid w:val="00057F45"/>
    <w:pPr>
      <w:numPr>
        <w:ilvl w:val="6"/>
      </w:numPr>
      <w:outlineLvl w:val="5"/>
    </w:pPr>
  </w:style>
  <w:style w:type="paragraph" w:customStyle="1" w:styleId="aff3">
    <w:name w:val="附录性质和名称"/>
    <w:basedOn w:val="afe"/>
    <w:rsid w:val="00387856"/>
    <w:pPr>
      <w:jc w:val="center"/>
    </w:pPr>
    <w:rPr>
      <w:rFonts w:ascii="黑体" w:eastAsia="黑体"/>
      <w:sz w:val="28"/>
    </w:rPr>
  </w:style>
  <w:style w:type="paragraph" w:customStyle="1" w:styleId="a4">
    <w:name w:val="附录一级无标题条"/>
    <w:basedOn w:val="ab"/>
    <w:next w:val="af9"/>
    <w:rsid w:val="00CF09C1"/>
    <w:pPr>
      <w:numPr>
        <w:numId w:val="1"/>
      </w:numPr>
      <w:ind w:left="0"/>
    </w:pPr>
    <w:rPr>
      <w:rFonts w:ascii="宋体" w:eastAsia="宋体"/>
    </w:rPr>
  </w:style>
  <w:style w:type="paragraph" w:customStyle="1" w:styleId="aa">
    <w:name w:val="附录章标题"/>
    <w:next w:val="af9"/>
    <w:rsid w:val="00057F45"/>
    <w:pPr>
      <w:numPr>
        <w:ilvl w:val="1"/>
        <w:numId w:val="13"/>
      </w:numPr>
      <w:spacing w:beforeLines="50" w:before="50" w:afterLines="50" w:after="50" w:line="460" w:lineRule="exact"/>
      <w:outlineLvl w:val="0"/>
    </w:pPr>
    <w:rPr>
      <w:rFonts w:ascii="黑体" w:eastAsia="黑体"/>
      <w:kern w:val="21"/>
      <w:sz w:val="28"/>
    </w:rPr>
  </w:style>
  <w:style w:type="paragraph" w:customStyle="1" w:styleId="aff4">
    <w:name w:val="脚注标示"/>
    <w:rsid w:val="00F53198"/>
    <w:pPr>
      <w:widowControl w:val="0"/>
      <w:jc w:val="both"/>
    </w:pPr>
    <w:rPr>
      <w:rFonts w:ascii="宋体"/>
      <w:sz w:val="21"/>
      <w:vertAlign w:val="superscript"/>
    </w:rPr>
  </w:style>
  <w:style w:type="character" w:styleId="aff5">
    <w:name w:val="Hyperlink"/>
    <w:rsid w:val="00AF5428"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ff6">
    <w:name w:val="页眉_右对齐"/>
    <w:basedOn w:val="a"/>
    <w:rsid w:val="0004255C"/>
    <w:pPr>
      <w:jc w:val="right"/>
    </w:pPr>
  </w:style>
  <w:style w:type="paragraph" w:customStyle="1" w:styleId="aff7">
    <w:name w:val="脚注后续"/>
    <w:rsid w:val="00AF5428"/>
    <w:pPr>
      <w:ind w:left="567"/>
      <w:jc w:val="both"/>
    </w:pPr>
    <w:rPr>
      <w:rFonts w:ascii="宋体"/>
      <w:sz w:val="18"/>
    </w:rPr>
  </w:style>
  <w:style w:type="paragraph" w:styleId="aff8">
    <w:name w:val="footnote text"/>
    <w:basedOn w:val="aff7"/>
    <w:next w:val="aff7"/>
    <w:semiHidden/>
    <w:rsid w:val="00AF5428"/>
    <w:pPr>
      <w:snapToGrid w:val="0"/>
      <w:ind w:left="555" w:hanging="357"/>
      <w:jc w:val="left"/>
    </w:pPr>
  </w:style>
  <w:style w:type="paragraph" w:customStyle="1" w:styleId="aff9">
    <w:name w:val="脚注内容"/>
    <w:basedOn w:val="aff8"/>
    <w:rsid w:val="00F53198"/>
    <w:rPr>
      <w:sz w:val="21"/>
    </w:rPr>
  </w:style>
  <w:style w:type="character" w:styleId="affa">
    <w:name w:val="footnote reference"/>
    <w:basedOn w:val="aff"/>
    <w:semiHidden/>
    <w:rsid w:val="00AF5428"/>
    <w:rPr>
      <w:rFonts w:ascii="宋体" w:eastAsia="宋体"/>
      <w:sz w:val="18"/>
      <w:vertAlign w:val="superscript"/>
    </w:rPr>
  </w:style>
  <w:style w:type="paragraph" w:customStyle="1" w:styleId="affb">
    <w:name w:val="目次"/>
    <w:next w:val="afe"/>
    <w:rsid w:val="006A4DFD"/>
    <w:pPr>
      <w:shd w:val="clear" w:color="FFFFFF" w:fill="FFFFFF"/>
      <w:spacing w:before="540" w:after="600"/>
      <w:jc w:val="center"/>
      <w:outlineLvl w:val="0"/>
    </w:pPr>
    <w:rPr>
      <w:rFonts w:ascii="黑体" w:eastAsia="黑体"/>
      <w:sz w:val="32"/>
    </w:rPr>
  </w:style>
  <w:style w:type="paragraph" w:customStyle="1" w:styleId="affc">
    <w:name w:val="目次、索引正文"/>
    <w:rsid w:val="006A4DFD"/>
    <w:pPr>
      <w:spacing w:line="320" w:lineRule="exact"/>
      <w:jc w:val="both"/>
    </w:pPr>
    <w:rPr>
      <w:rFonts w:ascii="宋体"/>
      <w:sz w:val="21"/>
    </w:rPr>
  </w:style>
  <w:style w:type="paragraph" w:styleId="10">
    <w:name w:val="toc 1"/>
    <w:semiHidden/>
    <w:rsid w:val="006A4DFD"/>
    <w:pPr>
      <w:jc w:val="both"/>
    </w:pPr>
    <w:rPr>
      <w:rFonts w:ascii="宋体"/>
      <w:sz w:val="21"/>
    </w:rPr>
  </w:style>
  <w:style w:type="paragraph" w:styleId="20">
    <w:name w:val="toc 2"/>
    <w:basedOn w:val="10"/>
    <w:semiHidden/>
    <w:rsid w:val="006A4DFD"/>
    <w:rPr>
      <w:noProof/>
    </w:rPr>
  </w:style>
  <w:style w:type="paragraph" w:styleId="30">
    <w:name w:val="toc 3"/>
    <w:basedOn w:val="20"/>
    <w:semiHidden/>
    <w:rsid w:val="006A4DFD"/>
  </w:style>
  <w:style w:type="paragraph" w:styleId="40">
    <w:name w:val="toc 4"/>
    <w:basedOn w:val="30"/>
    <w:semiHidden/>
    <w:rsid w:val="006A4DFD"/>
  </w:style>
  <w:style w:type="paragraph" w:styleId="50">
    <w:name w:val="toc 5"/>
    <w:basedOn w:val="40"/>
    <w:semiHidden/>
    <w:rsid w:val="006A4DFD"/>
  </w:style>
  <w:style w:type="paragraph" w:styleId="60">
    <w:name w:val="toc 6"/>
    <w:basedOn w:val="50"/>
    <w:autoRedefine/>
    <w:semiHidden/>
    <w:rsid w:val="006A4DFD"/>
  </w:style>
  <w:style w:type="paragraph" w:styleId="70">
    <w:name w:val="toc 7"/>
    <w:basedOn w:val="60"/>
    <w:autoRedefine/>
    <w:semiHidden/>
    <w:rsid w:val="006A4DFD"/>
  </w:style>
  <w:style w:type="paragraph" w:styleId="80">
    <w:name w:val="toc 8"/>
    <w:basedOn w:val="70"/>
    <w:autoRedefine/>
    <w:semiHidden/>
    <w:rsid w:val="006A4DFD"/>
  </w:style>
  <w:style w:type="paragraph" w:styleId="90">
    <w:name w:val="toc 9"/>
    <w:basedOn w:val="80"/>
    <w:autoRedefine/>
    <w:semiHidden/>
    <w:rsid w:val="006A4DFD"/>
  </w:style>
  <w:style w:type="paragraph" w:customStyle="1" w:styleId="affd">
    <w:name w:val="前言、引言标题"/>
    <w:next w:val="afe"/>
    <w:rsid w:val="006A4DFD"/>
    <w:pPr>
      <w:shd w:val="clear" w:color="FFFFFF" w:fill="FFFFFF"/>
      <w:spacing w:before="567" w:after="680"/>
      <w:jc w:val="center"/>
      <w:outlineLvl w:val="0"/>
    </w:pPr>
    <w:rPr>
      <w:rFonts w:ascii="黑体" w:eastAsia="黑体"/>
      <w:spacing w:val="200"/>
      <w:sz w:val="32"/>
    </w:rPr>
  </w:style>
  <w:style w:type="paragraph" w:customStyle="1" w:styleId="affe">
    <w:name w:val="实施日期"/>
    <w:basedOn w:val="afe"/>
    <w:rsid w:val="006A4DFD"/>
    <w:pPr>
      <w:framePr w:wrap="auto" w:hAnchor="text" w:xAlign="right"/>
      <w:jc w:val="right"/>
    </w:pPr>
  </w:style>
  <w:style w:type="paragraph" w:customStyle="1" w:styleId="a0">
    <w:name w:val="示例："/>
    <w:basedOn w:val="af9"/>
    <w:next w:val="af9"/>
    <w:rsid w:val="00CC600D"/>
    <w:pPr>
      <w:numPr>
        <w:ilvl w:val="0"/>
        <w:numId w:val="2"/>
      </w:numPr>
    </w:pPr>
    <w:rPr>
      <w:sz w:val="24"/>
    </w:rPr>
  </w:style>
  <w:style w:type="paragraph" w:customStyle="1" w:styleId="a1">
    <w:name w:val="示例×："/>
    <w:basedOn w:val="a0"/>
    <w:next w:val="af9"/>
    <w:rsid w:val="00F672D1"/>
    <w:pPr>
      <w:numPr>
        <w:numId w:val="3"/>
      </w:numPr>
    </w:pPr>
  </w:style>
  <w:style w:type="paragraph" w:customStyle="1" w:styleId="afff">
    <w:name w:val="示例后续"/>
    <w:basedOn w:val="afe"/>
    <w:rsid w:val="0018340A"/>
    <w:pPr>
      <w:ind w:leftChars="300" w:left="300" w:firstLineChars="300" w:firstLine="300"/>
    </w:pPr>
    <w:rPr>
      <w:sz w:val="24"/>
    </w:rPr>
  </w:style>
  <w:style w:type="paragraph" w:customStyle="1" w:styleId="afff0">
    <w:name w:val="条文脚注"/>
    <w:basedOn w:val="aff8"/>
    <w:rsid w:val="00D420B3"/>
    <w:pPr>
      <w:spacing w:line="460" w:lineRule="exact"/>
      <w:ind w:leftChars="250" w:left="400" w:hangingChars="150" w:hanging="150"/>
    </w:pPr>
    <w:rPr>
      <w:sz w:val="21"/>
    </w:rPr>
  </w:style>
  <w:style w:type="paragraph" w:customStyle="1" w:styleId="afff1">
    <w:name w:val="图表脚注"/>
    <w:next w:val="af9"/>
    <w:rsid w:val="00D420B3"/>
    <w:pPr>
      <w:spacing w:line="460" w:lineRule="exact"/>
      <w:ind w:leftChars="250" w:left="350" w:hangingChars="100" w:hanging="100"/>
      <w:jc w:val="both"/>
    </w:pPr>
    <w:rPr>
      <w:rFonts w:ascii="宋体"/>
      <w:sz w:val="21"/>
    </w:rPr>
  </w:style>
  <w:style w:type="character" w:customStyle="1" w:styleId="afff2">
    <w:name w:val="图表脚注内容"/>
    <w:basedOn w:val="affa"/>
    <w:rsid w:val="006A4DFD"/>
    <w:rPr>
      <w:rFonts w:ascii="宋体" w:eastAsia="宋体"/>
      <w:spacing w:val="0"/>
      <w:sz w:val="18"/>
      <w:vertAlign w:val="superscript"/>
    </w:rPr>
  </w:style>
  <w:style w:type="paragraph" w:customStyle="1" w:styleId="afff3">
    <w:name w:val="文献分类号"/>
    <w:rsid w:val="006A4DFD"/>
    <w:pPr>
      <w:framePr w:hSpace="180" w:vSpace="180" w:wrap="around" w:hAnchor="margin" w:y="1" w:anchorLock="1"/>
      <w:widowControl w:val="0"/>
      <w:textAlignment w:val="center"/>
    </w:pPr>
    <w:rPr>
      <w:rFonts w:eastAsia="黑体"/>
      <w:sz w:val="21"/>
    </w:rPr>
  </w:style>
  <w:style w:type="paragraph" w:customStyle="1" w:styleId="afff4">
    <w:name w:val="无标题条"/>
    <w:next w:val="af9"/>
    <w:rsid w:val="006A4DFD"/>
    <w:pPr>
      <w:jc w:val="both"/>
    </w:pPr>
    <w:rPr>
      <w:sz w:val="21"/>
    </w:rPr>
  </w:style>
  <w:style w:type="paragraph" w:styleId="afff5">
    <w:name w:val="footer"/>
    <w:basedOn w:val="afe"/>
    <w:link w:val="Char"/>
    <w:rsid w:val="006A4DFD"/>
    <w:pPr>
      <w:tabs>
        <w:tab w:val="center" w:pos="4153"/>
        <w:tab w:val="right" w:pos="8306"/>
      </w:tabs>
      <w:snapToGrid w:val="0"/>
      <w:ind w:rightChars="100" w:right="210"/>
      <w:jc w:val="right"/>
    </w:pPr>
    <w:rPr>
      <w:sz w:val="18"/>
      <w:szCs w:val="18"/>
    </w:rPr>
  </w:style>
  <w:style w:type="paragraph" w:customStyle="1" w:styleId="afff6">
    <w:name w:val="页脚_正文"/>
    <w:rsid w:val="006A4DFD"/>
    <w:pPr>
      <w:jc w:val="center"/>
    </w:pPr>
    <w:rPr>
      <w:rFonts w:ascii="宋体"/>
      <w:sz w:val="21"/>
    </w:rPr>
  </w:style>
  <w:style w:type="character" w:styleId="afff7">
    <w:name w:val="page number"/>
    <w:basedOn w:val="aff"/>
    <w:rsid w:val="006A4DFD"/>
    <w:rPr>
      <w:rFonts w:ascii="Times New Roman" w:eastAsia="宋体" w:hAnsi="Times New Roman"/>
      <w:sz w:val="18"/>
    </w:rPr>
  </w:style>
  <w:style w:type="paragraph" w:styleId="afff8">
    <w:name w:val="header"/>
    <w:basedOn w:val="afe"/>
    <w:link w:val="Char0"/>
    <w:rsid w:val="006A4D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fff9">
    <w:name w:val="页眉_次要"/>
    <w:basedOn w:val="afff8"/>
    <w:rsid w:val="006A4DFD"/>
    <w:rPr>
      <w:rFonts w:ascii="宋体"/>
      <w:sz w:val="24"/>
    </w:rPr>
  </w:style>
  <w:style w:type="paragraph" w:customStyle="1" w:styleId="afffa">
    <w:name w:val="页眉_首页"/>
    <w:basedOn w:val="afff8"/>
    <w:rsid w:val="006A4DFD"/>
    <w:pPr>
      <w:jc w:val="right"/>
    </w:pPr>
    <w:rPr>
      <w:rFonts w:ascii="宋体"/>
      <w:sz w:val="24"/>
    </w:rPr>
  </w:style>
  <w:style w:type="paragraph" w:customStyle="1" w:styleId="a">
    <w:name w:val="页眉_主要"/>
    <w:basedOn w:val="afff8"/>
    <w:rsid w:val="001825DE"/>
    <w:pPr>
      <w:numPr>
        <w:numId w:val="19"/>
      </w:numPr>
      <w:pBdr>
        <w:bottom w:val="single" w:sz="8" w:space="1" w:color="auto"/>
      </w:pBdr>
      <w:tabs>
        <w:tab w:val="clear" w:pos="4153"/>
        <w:tab w:val="clear" w:pos="8306"/>
        <w:tab w:val="center" w:pos="4678"/>
        <w:tab w:val="right" w:pos="9356"/>
      </w:tabs>
      <w:jc w:val="both"/>
    </w:pPr>
    <w:rPr>
      <w:rFonts w:ascii="宋体"/>
      <w:sz w:val="24"/>
    </w:rPr>
  </w:style>
  <w:style w:type="paragraph" w:customStyle="1" w:styleId="af5">
    <w:name w:val="二级条标题"/>
    <w:next w:val="af9"/>
    <w:link w:val="CharChar1"/>
    <w:rsid w:val="00E87BEC"/>
    <w:pPr>
      <w:numPr>
        <w:ilvl w:val="2"/>
        <w:numId w:val="27"/>
      </w:numPr>
      <w:spacing w:line="460" w:lineRule="exact"/>
      <w:outlineLvl w:val="2"/>
    </w:pPr>
    <w:rPr>
      <w:rFonts w:ascii="黑体" w:eastAsia="黑体"/>
      <w:sz w:val="28"/>
    </w:rPr>
  </w:style>
  <w:style w:type="paragraph" w:customStyle="1" w:styleId="af2">
    <w:name w:val="正文表标题"/>
    <w:next w:val="af9"/>
    <w:rsid w:val="00F33F68"/>
    <w:pPr>
      <w:numPr>
        <w:numId w:val="4"/>
      </w:numPr>
      <w:spacing w:line="460" w:lineRule="exact"/>
      <w:jc w:val="center"/>
    </w:pPr>
    <w:rPr>
      <w:rFonts w:ascii="黑体" w:eastAsia="黑体"/>
      <w:sz w:val="28"/>
    </w:rPr>
  </w:style>
  <w:style w:type="paragraph" w:customStyle="1" w:styleId="afffb">
    <w:name w:val="摘要关键词"/>
    <w:next w:val="afe"/>
    <w:rsid w:val="007E40A2"/>
    <w:pPr>
      <w:spacing w:line="460" w:lineRule="exact"/>
    </w:pPr>
    <w:rPr>
      <w:rFonts w:ascii="黑体" w:eastAsia="黑体" w:hAnsi="宋体"/>
      <w:bCs/>
      <w:sz w:val="28"/>
    </w:rPr>
  </w:style>
  <w:style w:type="paragraph" w:customStyle="1" w:styleId="afb">
    <w:name w:val="正文列项_数字"/>
    <w:rsid w:val="008834EC"/>
    <w:pPr>
      <w:numPr>
        <w:ilvl w:val="8"/>
        <w:numId w:val="27"/>
      </w:numPr>
      <w:spacing w:line="460" w:lineRule="exact"/>
      <w:ind w:leftChars="550" w:left="736" w:hangingChars="186" w:hanging="186"/>
      <w:jc w:val="both"/>
    </w:pPr>
    <w:rPr>
      <w:noProof/>
      <w:sz w:val="28"/>
    </w:rPr>
  </w:style>
  <w:style w:type="paragraph" w:customStyle="1" w:styleId="afa">
    <w:name w:val="正文列项_字母"/>
    <w:rsid w:val="008834EC"/>
    <w:pPr>
      <w:numPr>
        <w:ilvl w:val="7"/>
        <w:numId w:val="27"/>
      </w:numPr>
      <w:spacing w:line="460" w:lineRule="exact"/>
      <w:ind w:leftChars="267" w:left="453" w:hangingChars="186" w:hanging="186"/>
      <w:jc w:val="both"/>
    </w:pPr>
    <w:rPr>
      <w:noProof/>
      <w:sz w:val="28"/>
    </w:rPr>
  </w:style>
  <w:style w:type="paragraph" w:styleId="afffc">
    <w:name w:val="Normal Indent"/>
    <w:basedOn w:val="afe"/>
    <w:rsid w:val="005B3BE9"/>
    <w:pPr>
      <w:ind w:firstLine="420"/>
    </w:pPr>
  </w:style>
  <w:style w:type="paragraph" w:customStyle="1" w:styleId="a7">
    <w:name w:val="正文图标题"/>
    <w:next w:val="af9"/>
    <w:rsid w:val="00F33F68"/>
    <w:pPr>
      <w:numPr>
        <w:numId w:val="5"/>
      </w:numPr>
      <w:spacing w:line="460" w:lineRule="exact"/>
      <w:jc w:val="center"/>
    </w:pPr>
    <w:rPr>
      <w:rFonts w:ascii="黑体" w:eastAsia="黑体"/>
      <w:sz w:val="28"/>
    </w:rPr>
  </w:style>
  <w:style w:type="paragraph" w:styleId="afffd">
    <w:name w:val="Body Text"/>
    <w:basedOn w:val="afe"/>
    <w:rsid w:val="005B3BE9"/>
    <w:pPr>
      <w:spacing w:after="120"/>
    </w:pPr>
  </w:style>
  <w:style w:type="paragraph" w:customStyle="1" w:styleId="afd">
    <w:name w:val="图表注"/>
    <w:basedOn w:val="af9"/>
    <w:rsid w:val="00EF304C"/>
    <w:pPr>
      <w:numPr>
        <w:ilvl w:val="0"/>
        <w:numId w:val="11"/>
      </w:numPr>
      <w:snapToGrid w:val="0"/>
    </w:pPr>
    <w:rPr>
      <w:sz w:val="21"/>
    </w:rPr>
  </w:style>
  <w:style w:type="paragraph" w:customStyle="1" w:styleId="afffe">
    <w:name w:val="注:后续"/>
    <w:rsid w:val="005B3BE9"/>
    <w:pPr>
      <w:ind w:leftChars="400" w:left="1260" w:hangingChars="200" w:hanging="420"/>
      <w:jc w:val="both"/>
    </w:pPr>
    <w:rPr>
      <w:rFonts w:ascii="宋体"/>
      <w:sz w:val="18"/>
    </w:rPr>
  </w:style>
  <w:style w:type="paragraph" w:customStyle="1" w:styleId="a3">
    <w:name w:val="注×："/>
    <w:basedOn w:val="af9"/>
    <w:next w:val="af9"/>
    <w:rsid w:val="00AE1D68"/>
    <w:pPr>
      <w:numPr>
        <w:ilvl w:val="0"/>
        <w:numId w:val="6"/>
      </w:numPr>
      <w:jc w:val="left"/>
    </w:pPr>
    <w:rPr>
      <w:sz w:val="24"/>
    </w:rPr>
  </w:style>
  <w:style w:type="paragraph" w:customStyle="1" w:styleId="affff">
    <w:name w:val="注×:后续"/>
    <w:basedOn w:val="afffe"/>
    <w:rsid w:val="005B3BE9"/>
    <w:pPr>
      <w:ind w:leftChars="0" w:left="1406" w:firstLineChars="0" w:hanging="499"/>
    </w:pPr>
  </w:style>
  <w:style w:type="paragraph" w:customStyle="1" w:styleId="af6">
    <w:name w:val="三级条标题"/>
    <w:next w:val="af9"/>
    <w:link w:val="CharChar2"/>
    <w:rsid w:val="00E87BEC"/>
    <w:pPr>
      <w:numPr>
        <w:ilvl w:val="3"/>
        <w:numId w:val="27"/>
      </w:numPr>
      <w:spacing w:line="460" w:lineRule="exact"/>
      <w:outlineLvl w:val="3"/>
    </w:pPr>
    <w:rPr>
      <w:rFonts w:ascii="黑体" w:eastAsia="黑体"/>
      <w:sz w:val="28"/>
    </w:rPr>
  </w:style>
  <w:style w:type="paragraph" w:customStyle="1" w:styleId="af7">
    <w:name w:val="四级条标题"/>
    <w:next w:val="af9"/>
    <w:link w:val="CharChar3"/>
    <w:rsid w:val="00E87BEC"/>
    <w:pPr>
      <w:numPr>
        <w:ilvl w:val="4"/>
        <w:numId w:val="27"/>
      </w:numPr>
      <w:spacing w:line="460" w:lineRule="exact"/>
      <w:outlineLvl w:val="4"/>
    </w:pPr>
    <w:rPr>
      <w:rFonts w:ascii="黑体" w:eastAsia="黑体"/>
      <w:sz w:val="28"/>
    </w:rPr>
  </w:style>
  <w:style w:type="paragraph" w:customStyle="1" w:styleId="af3">
    <w:name w:val="章标题"/>
    <w:next w:val="af9"/>
    <w:link w:val="CharChar0"/>
    <w:rsid w:val="00B50507"/>
    <w:pPr>
      <w:keepNext/>
      <w:numPr>
        <w:numId w:val="27"/>
      </w:numPr>
      <w:spacing w:beforeLines="50" w:before="50" w:afterLines="50" w:after="50" w:line="460" w:lineRule="exact"/>
      <w:outlineLvl w:val="0"/>
    </w:pPr>
    <w:rPr>
      <w:rFonts w:ascii="黑体" w:eastAsia="黑体"/>
      <w:sz w:val="28"/>
    </w:rPr>
  </w:style>
  <w:style w:type="paragraph" w:customStyle="1" w:styleId="af4">
    <w:name w:val="一级条标题"/>
    <w:next w:val="af9"/>
    <w:rsid w:val="00B50507"/>
    <w:pPr>
      <w:keepNext/>
      <w:numPr>
        <w:ilvl w:val="1"/>
        <w:numId w:val="27"/>
      </w:numPr>
      <w:spacing w:line="460" w:lineRule="exact"/>
      <w:outlineLvl w:val="1"/>
    </w:pPr>
    <w:rPr>
      <w:rFonts w:ascii="黑体" w:eastAsia="黑体"/>
      <w:sz w:val="28"/>
    </w:rPr>
  </w:style>
  <w:style w:type="paragraph" w:customStyle="1" w:styleId="af8">
    <w:name w:val="五级条标题"/>
    <w:next w:val="af9"/>
    <w:rsid w:val="00E87BEC"/>
    <w:pPr>
      <w:numPr>
        <w:ilvl w:val="5"/>
        <w:numId w:val="27"/>
      </w:numPr>
      <w:spacing w:line="460" w:lineRule="exact"/>
      <w:outlineLvl w:val="5"/>
    </w:pPr>
    <w:rPr>
      <w:rFonts w:ascii="黑体" w:eastAsia="黑体"/>
      <w:sz w:val="28"/>
    </w:rPr>
  </w:style>
  <w:style w:type="paragraph" w:customStyle="1" w:styleId="affff0">
    <w:name w:val="一级无标题条"/>
    <w:basedOn w:val="af4"/>
    <w:next w:val="af9"/>
    <w:rsid w:val="00904A7C"/>
    <w:rPr>
      <w:rFonts w:ascii="宋体" w:eastAsia="宋体" w:hAnsi="宋体"/>
    </w:rPr>
  </w:style>
  <w:style w:type="character" w:customStyle="1" w:styleId="CharChar1">
    <w:name w:val="二级条标题 Char Char"/>
    <w:basedOn w:val="aff"/>
    <w:link w:val="af5"/>
    <w:rsid w:val="00E87BEC"/>
    <w:rPr>
      <w:rFonts w:ascii="黑体" w:eastAsia="黑体"/>
      <w:sz w:val="28"/>
      <w:lang w:val="en-US" w:eastAsia="zh-CN" w:bidi="ar-SA"/>
    </w:rPr>
  </w:style>
  <w:style w:type="character" w:customStyle="1" w:styleId="CharChar2">
    <w:name w:val="三级条标题 Char Char"/>
    <w:basedOn w:val="CharChar1"/>
    <w:link w:val="af6"/>
    <w:rsid w:val="00E87BEC"/>
    <w:rPr>
      <w:rFonts w:ascii="黑体" w:eastAsia="黑体"/>
      <w:sz w:val="28"/>
      <w:lang w:val="en-US" w:eastAsia="zh-CN" w:bidi="ar-SA"/>
    </w:rPr>
  </w:style>
  <w:style w:type="character" w:customStyle="1" w:styleId="CharChar3">
    <w:name w:val="四级条标题 Char Char"/>
    <w:basedOn w:val="CharChar2"/>
    <w:link w:val="af7"/>
    <w:rsid w:val="00E87BEC"/>
    <w:rPr>
      <w:rFonts w:ascii="黑体" w:eastAsia="黑体"/>
      <w:sz w:val="28"/>
      <w:lang w:val="en-US" w:eastAsia="zh-CN" w:bidi="ar-SA"/>
    </w:rPr>
  </w:style>
  <w:style w:type="paragraph" w:customStyle="1" w:styleId="afc">
    <w:name w:val="注："/>
    <w:basedOn w:val="af9"/>
    <w:next w:val="af9"/>
    <w:rsid w:val="00DB46B4"/>
    <w:pPr>
      <w:widowControl/>
      <w:numPr>
        <w:ilvl w:val="0"/>
        <w:numId w:val="10"/>
      </w:numPr>
      <w:jc w:val="left"/>
    </w:pPr>
    <w:rPr>
      <w:sz w:val="24"/>
    </w:rPr>
  </w:style>
  <w:style w:type="paragraph" w:customStyle="1" w:styleId="a6">
    <w:name w:val="分图图标题"/>
    <w:basedOn w:val="a1"/>
    <w:rsid w:val="001E1282"/>
    <w:pPr>
      <w:numPr>
        <w:numId w:val="7"/>
      </w:numPr>
      <w:jc w:val="center"/>
    </w:pPr>
    <w:rPr>
      <w:rFonts w:ascii="黑体" w:eastAsia="黑体"/>
      <w:szCs w:val="21"/>
    </w:rPr>
  </w:style>
  <w:style w:type="character" w:customStyle="1" w:styleId="CharChar">
    <w:name w:val="附录一级条标题 Char Char"/>
    <w:basedOn w:val="aff"/>
    <w:link w:val="ab"/>
    <w:rsid w:val="00057F45"/>
    <w:rPr>
      <w:rFonts w:ascii="黑体" w:eastAsia="黑体"/>
      <w:sz w:val="28"/>
      <w:lang w:val="en-US" w:eastAsia="zh-CN" w:bidi="ar-SA"/>
    </w:rPr>
  </w:style>
  <w:style w:type="paragraph" w:customStyle="1" w:styleId="a8">
    <w:name w:val="图表注×"/>
    <w:basedOn w:val="af9"/>
    <w:rsid w:val="00DB46B4"/>
    <w:pPr>
      <w:numPr>
        <w:ilvl w:val="0"/>
        <w:numId w:val="12"/>
      </w:numPr>
      <w:jc w:val="left"/>
    </w:pPr>
    <w:rPr>
      <w:sz w:val="21"/>
    </w:rPr>
  </w:style>
  <w:style w:type="paragraph" w:customStyle="1" w:styleId="affff1">
    <w:name w:val="参正文"/>
    <w:rsid w:val="00FB565A"/>
    <w:pPr>
      <w:jc w:val="both"/>
    </w:pPr>
    <w:rPr>
      <w:rFonts w:cs="Arial"/>
      <w:kern w:val="2"/>
      <w:sz w:val="28"/>
      <w:szCs w:val="24"/>
    </w:rPr>
  </w:style>
  <w:style w:type="paragraph" w:customStyle="1" w:styleId="affff2">
    <w:name w:val="封面题名"/>
    <w:basedOn w:val="afe"/>
    <w:next w:val="affff3"/>
    <w:rsid w:val="006A588B"/>
    <w:pPr>
      <w:adjustRightInd w:val="0"/>
      <w:jc w:val="center"/>
    </w:pPr>
    <w:rPr>
      <w:rFonts w:ascii="宋体" w:hAnsi="宋体"/>
      <w:b/>
      <w:kern w:val="0"/>
      <w:sz w:val="44"/>
      <w:szCs w:val="20"/>
    </w:rPr>
  </w:style>
  <w:style w:type="paragraph" w:customStyle="1" w:styleId="affff4">
    <w:name w:val="封面档案密级"/>
    <w:rsid w:val="006A588B"/>
    <w:pPr>
      <w:widowControl w:val="0"/>
      <w:jc w:val="center"/>
    </w:pPr>
    <w:rPr>
      <w:rFonts w:ascii="宋体" w:hAnsi="宋体"/>
      <w:sz w:val="28"/>
    </w:rPr>
  </w:style>
  <w:style w:type="paragraph" w:customStyle="1" w:styleId="affff5">
    <w:name w:val="封面页数"/>
    <w:basedOn w:val="afe"/>
    <w:rsid w:val="006A588B"/>
    <w:pPr>
      <w:adjustRightInd w:val="0"/>
      <w:jc w:val="center"/>
    </w:pPr>
    <w:rPr>
      <w:rFonts w:ascii="宋体"/>
      <w:b/>
      <w:kern w:val="0"/>
      <w:sz w:val="28"/>
      <w:szCs w:val="20"/>
    </w:rPr>
  </w:style>
  <w:style w:type="paragraph" w:customStyle="1" w:styleId="affff6">
    <w:name w:val="封面文件号"/>
    <w:basedOn w:val="afe"/>
    <w:next w:val="affff5"/>
    <w:rsid w:val="006A588B"/>
    <w:pPr>
      <w:adjustRightInd w:val="0"/>
      <w:jc w:val="center"/>
    </w:pPr>
    <w:rPr>
      <w:rFonts w:ascii="宋体"/>
      <w:b/>
      <w:kern w:val="0"/>
      <w:sz w:val="32"/>
      <w:szCs w:val="20"/>
    </w:rPr>
  </w:style>
  <w:style w:type="paragraph" w:customStyle="1" w:styleId="affff3">
    <w:name w:val="封面型号"/>
    <w:basedOn w:val="afe"/>
    <w:next w:val="affff6"/>
    <w:rsid w:val="006A588B"/>
    <w:pPr>
      <w:adjustRightInd w:val="0"/>
      <w:jc w:val="center"/>
    </w:pPr>
    <w:rPr>
      <w:rFonts w:ascii="宋体"/>
      <w:b/>
      <w:kern w:val="0"/>
      <w:sz w:val="28"/>
      <w:szCs w:val="20"/>
    </w:rPr>
  </w:style>
  <w:style w:type="character" w:customStyle="1" w:styleId="Char0">
    <w:name w:val="页眉 Char"/>
    <w:basedOn w:val="aff"/>
    <w:link w:val="afff8"/>
    <w:rsid w:val="006A588B"/>
    <w:rPr>
      <w:kern w:val="2"/>
      <w:sz w:val="18"/>
      <w:szCs w:val="18"/>
    </w:rPr>
  </w:style>
  <w:style w:type="paragraph" w:customStyle="1" w:styleId="affff7">
    <w:name w:val="封面单位"/>
    <w:basedOn w:val="afe"/>
    <w:next w:val="afe"/>
    <w:rsid w:val="006A588B"/>
    <w:pPr>
      <w:adjustRightInd w:val="0"/>
      <w:jc w:val="center"/>
    </w:pPr>
    <w:rPr>
      <w:rFonts w:ascii="宋体"/>
      <w:b/>
      <w:sz w:val="32"/>
      <w:szCs w:val="20"/>
    </w:rPr>
  </w:style>
  <w:style w:type="character" w:customStyle="1" w:styleId="Char">
    <w:name w:val="页脚 Char"/>
    <w:basedOn w:val="aff"/>
    <w:link w:val="afff5"/>
    <w:rsid w:val="006A588B"/>
    <w:rPr>
      <w:kern w:val="2"/>
      <w:sz w:val="18"/>
      <w:szCs w:val="18"/>
    </w:rPr>
  </w:style>
  <w:style w:type="paragraph" w:customStyle="1" w:styleId="affff8">
    <w:name w:val="单位前缀"/>
    <w:basedOn w:val="afe"/>
    <w:next w:val="afe"/>
    <w:rsid w:val="006A588B"/>
    <w:pPr>
      <w:adjustRightInd w:val="0"/>
      <w:jc w:val="center"/>
    </w:pPr>
    <w:rPr>
      <w:b/>
      <w:bCs/>
      <w:sz w:val="36"/>
      <w:szCs w:val="20"/>
    </w:rPr>
  </w:style>
  <w:style w:type="paragraph" w:customStyle="1" w:styleId="affff9">
    <w:name w:val="签署页脚"/>
    <w:basedOn w:val="afe"/>
    <w:next w:val="afe"/>
    <w:rsid w:val="006A588B"/>
    <w:pPr>
      <w:adjustRightInd w:val="0"/>
      <w:spacing w:line="360" w:lineRule="atLeast"/>
      <w:jc w:val="center"/>
    </w:pPr>
    <w:rPr>
      <w:rFonts w:ascii="宋体"/>
      <w:sz w:val="28"/>
      <w:szCs w:val="20"/>
    </w:rPr>
  </w:style>
  <w:style w:type="paragraph" w:customStyle="1" w:styleId="affffa">
    <w:name w:val="技术文件正文"/>
    <w:basedOn w:val="afe"/>
    <w:rsid w:val="006A588B"/>
    <w:pPr>
      <w:spacing w:line="460" w:lineRule="exact"/>
    </w:pPr>
    <w:rPr>
      <w:sz w:val="28"/>
    </w:rPr>
  </w:style>
  <w:style w:type="paragraph" w:customStyle="1" w:styleId="affffb">
    <w:name w:val="正文题名"/>
    <w:basedOn w:val="afe"/>
    <w:next w:val="af3"/>
    <w:rsid w:val="006A588B"/>
    <w:pPr>
      <w:widowControl/>
      <w:shd w:val="clear" w:color="FFFFFF" w:fill="FFFFFF"/>
      <w:adjustRightInd w:val="0"/>
      <w:snapToGrid w:val="0"/>
      <w:spacing w:line="600" w:lineRule="exact"/>
      <w:ind w:right="851"/>
      <w:jc w:val="center"/>
    </w:pPr>
    <w:rPr>
      <w:rFonts w:ascii="宋体"/>
      <w:b/>
      <w:spacing w:val="10"/>
      <w:kern w:val="0"/>
      <w:sz w:val="36"/>
      <w:szCs w:val="20"/>
    </w:rPr>
  </w:style>
  <w:style w:type="table" w:styleId="affffc">
    <w:name w:val="Table Grid"/>
    <w:basedOn w:val="aff0"/>
    <w:autoRedefine/>
    <w:qFormat/>
    <w:rsid w:val="00856885"/>
    <w:pPr>
      <w:widowControl w:val="0"/>
      <w:jc w:val="both"/>
    </w:pPr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0013;&#29289;&#38498;&#25216;&#26415;&#25991;&#20214;&#32534;&#36753;&#22120;\&#25216;&#26415;&#25991;&#20214;&#27169;&#26495;\&#21512;&#24182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8F8AA9-B7F9-40BB-B27B-62F664F2C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合并.dot</Template>
  <TotalTime>2132</TotalTime>
  <Pages>7</Pages>
  <Words>571</Words>
  <Characters>3259</Characters>
  <Application>Microsoft Office Word</Application>
  <DocSecurity>0</DocSecurity>
  <Lines>27</Lines>
  <Paragraphs>7</Paragraphs>
  <ScaleCrop>false</ScaleCrop>
  <Company>caep</Company>
  <LinksUpToDate>false</LinksUpToDate>
  <CharactersWithSpaces>3823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中物院技术文件</dc:title>
  <dc:creator>吴宇</dc:creator>
  <cp:lastModifiedBy>吴宇</cp:lastModifiedBy>
  <cp:revision>12</cp:revision>
  <cp:lastPrinted>1900-12-31T16:00:00Z</cp:lastPrinted>
  <dcterms:created xsi:type="dcterms:W3CDTF">2026-07-27T07:31:00Z</dcterms:created>
  <dcterms:modified xsi:type="dcterms:W3CDTF">2026-08-03T02:37:00Z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密级">
    <vt:i4>0</vt:i4>
  </property>
  <property fmtid="{D5CDD505-2E9C-101B-9397-08002B2CF9AE}" pid="3" name="flag">
    <vt:i4>0</vt:i4>
  </property>
  <property fmtid="{D5CDD505-2E9C-101B-9397-08002B2CF9AE}" pid="4" name="密级年限">
    <vt:lpwstr>1</vt:lpwstr>
  </property>
  <property fmtid="{D5CDD505-2E9C-101B-9397-08002B2CF9AE}" pid="5" name="阶段代号">
    <vt:lpwstr/>
  </property>
  <property fmtid="{D5CDD505-2E9C-101B-9397-08002B2CF9AE}" pid="6" name="题名">
    <vt:lpwstr>快反镜通信协议</vt:lpwstr>
  </property>
  <property fmtid="{D5CDD505-2E9C-101B-9397-08002B2CF9AE}" pid="7" name="型号">
    <vt:lpwstr/>
  </property>
  <property fmtid="{D5CDD505-2E9C-101B-9397-08002B2CF9AE}" pid="8" name="文件号">
    <vt:lpwstr/>
  </property>
  <property fmtid="{D5CDD505-2E9C-101B-9397-08002B2CF9AE}" pid="9" name="单位">
    <vt:lpwstr>58所</vt:lpwstr>
  </property>
  <property fmtid="{D5CDD505-2E9C-101B-9397-08002B2CF9AE}" pid="10" name="单位前缀">
    <vt:lpwstr>中国工程物理研究院</vt:lpwstr>
  </property>
  <property fmtid="{D5CDD505-2E9C-101B-9397-08002B2CF9AE}" pid="11" name="档案号">
    <vt:lpwstr/>
  </property>
  <property fmtid="{D5CDD505-2E9C-101B-9397-08002B2CF9AE}" pid="12" name="分类号">
    <vt:lpwstr/>
  </property>
  <property fmtid="{D5CDD505-2E9C-101B-9397-08002B2CF9AE}" pid="13" name="附录数目">
    <vt:i4>0</vt:i4>
  </property>
  <property fmtid="{D5CDD505-2E9C-101B-9397-08002B2CF9AE}" pid="14" name="是否有索引项">
    <vt:lpwstr>否</vt:lpwstr>
  </property>
  <property fmtid="{D5CDD505-2E9C-101B-9397-08002B2CF9AE}" pid="15" name="页眉内容">
    <vt:lpwstr>快反镜通信协议</vt:lpwstr>
  </property>
</Properties>
</file>