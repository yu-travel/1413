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88B" w:rsidRPr="008B4BFD" w:rsidRDefault="008B307C" w:rsidP="00856885">
      <w:pPr>
        <w:pStyle w:val="affffb"/>
        <w:spacing w:line="240" w:lineRule="auto"/>
        <w:rPr>
          <w:rFonts w:ascii="Times New Roman"/>
        </w:rPr>
      </w:pPr>
      <w:bookmarkStart w:id="0" w:name="正文题名"/>
      <w:bookmarkStart w:id="1" w:name="mbookmark4"/>
      <w:r w:rsidRPr="008B4BFD">
        <w:rPr>
          <w:rFonts w:ascii="Times New Roman"/>
        </w:rPr>
        <w:t>SPI</w:t>
      </w:r>
      <w:r w:rsidR="006A588B" w:rsidRPr="008B4BFD">
        <w:rPr>
          <w:rFonts w:ascii="Times New Roman"/>
        </w:rPr>
        <w:t>通信协议</w:t>
      </w:r>
      <w:bookmarkEnd w:id="0"/>
    </w:p>
    <w:p w:rsidR="006A588B" w:rsidRPr="008B4BFD" w:rsidRDefault="006A588B" w:rsidP="00856885">
      <w:pPr>
        <w:pStyle w:val="afffb"/>
        <w:spacing w:line="240" w:lineRule="auto"/>
        <w:rPr>
          <w:rFonts w:ascii="Times New Roman" w:hAnsi="Times New Roman"/>
          <w:b/>
          <w:bCs w:val="0"/>
          <w:sz w:val="36"/>
        </w:rPr>
      </w:pPr>
      <w:r w:rsidRPr="008B4BF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C09D0E" wp14:editId="7655DF73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5934075" cy="0"/>
                <wp:effectExtent l="0" t="0" r="0" b="0"/>
                <wp:wrapNone/>
                <wp:docPr id="1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35pt" to="467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WPKEwIAACo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" strokeweight="1pt"/>
            </w:pict>
          </mc:Fallback>
        </mc:AlternateContent>
      </w:r>
      <w:r w:rsidRPr="008B4BFD">
        <w:rPr>
          <w:rFonts w:ascii="Times New Roman" w:hAnsi="Times New Roman"/>
          <w:b/>
          <w:bCs w:val="0"/>
          <w:sz w:val="36"/>
        </w:rPr>
        <w:t xml:space="preserve"> </w:t>
      </w:r>
    </w:p>
    <w:p w:rsidR="006A588B" w:rsidRPr="008B4BFD" w:rsidRDefault="00E137E0" w:rsidP="00D2744F">
      <w:pPr>
        <w:pStyle w:val="af3"/>
        <w:spacing w:before="120" w:after="120" w:line="300" w:lineRule="auto"/>
        <w:rPr>
          <w:rFonts w:ascii="Times New Roman"/>
        </w:rPr>
      </w:pPr>
      <w:r w:rsidRPr="008B4BFD">
        <w:rPr>
          <w:rFonts w:ascii="Times New Roman"/>
        </w:rPr>
        <w:t>技术指标</w:t>
      </w:r>
    </w:p>
    <w:p w:rsidR="00E137E0" w:rsidRPr="008B4BFD" w:rsidRDefault="008B307C" w:rsidP="008B307C">
      <w:pPr>
        <w:pStyle w:val="af9"/>
        <w:spacing w:line="300" w:lineRule="auto"/>
        <w:ind w:firstLine="560"/>
      </w:pPr>
      <w:bookmarkStart w:id="2" w:name="_Toc464201251"/>
      <w:r w:rsidRPr="008B4BFD">
        <w:t>SPI</w:t>
      </w:r>
      <w:r w:rsidRPr="008B4BFD">
        <w:t>通信时钟频率</w:t>
      </w:r>
      <w:r w:rsidR="008B4BFD" w:rsidRPr="008B4BFD">
        <w:rPr>
          <w:b/>
        </w:rPr>
        <w:t>50</w:t>
      </w:r>
      <w:r w:rsidRPr="008B4BFD">
        <w:rPr>
          <w:b/>
        </w:rPr>
        <w:t>MHz</w:t>
      </w:r>
      <w:r w:rsidRPr="008B4BFD">
        <w:t>，周期</w:t>
      </w:r>
      <w:r w:rsidR="008B4BFD" w:rsidRPr="008B4BFD">
        <w:t>2</w:t>
      </w:r>
      <w:r w:rsidRPr="008B4BFD">
        <w:t>0ns</w:t>
      </w:r>
      <w:r w:rsidRPr="008B4BFD">
        <w:t>，占空比</w:t>
      </w:r>
      <w:r w:rsidRPr="008B4BFD">
        <w:t>50%</w:t>
      </w:r>
      <w:r w:rsidR="00E137E0" w:rsidRPr="008B4BFD">
        <w:t>。</w:t>
      </w:r>
    </w:p>
    <w:p w:rsidR="008B4BFD" w:rsidRPr="008B4BFD" w:rsidRDefault="008B4BFD" w:rsidP="008B307C">
      <w:pPr>
        <w:pStyle w:val="af9"/>
        <w:spacing w:line="300" w:lineRule="auto"/>
        <w:ind w:firstLine="560"/>
      </w:pPr>
      <w:r w:rsidRPr="008B4BFD">
        <w:t>FPGA</w:t>
      </w:r>
      <w:r w:rsidRPr="008B4BFD">
        <w:t>为从机，单片机为主机。</w:t>
      </w:r>
    </w:p>
    <w:bookmarkEnd w:id="2"/>
    <w:p w:rsidR="006A588B" w:rsidRPr="008B4BFD" w:rsidRDefault="006F6C7C" w:rsidP="00D2744F">
      <w:pPr>
        <w:pStyle w:val="af3"/>
        <w:spacing w:before="120" w:after="120" w:line="300" w:lineRule="auto"/>
        <w:rPr>
          <w:rFonts w:ascii="Times New Roman"/>
        </w:rPr>
      </w:pPr>
      <w:r w:rsidRPr="008B4BFD">
        <w:rPr>
          <w:rFonts w:ascii="Times New Roman"/>
        </w:rPr>
        <w:t>通信帧格式</w:t>
      </w:r>
    </w:p>
    <w:p w:rsidR="006A588B" w:rsidRPr="008B4BFD" w:rsidRDefault="006F6C7C" w:rsidP="00D2744F">
      <w:pPr>
        <w:pStyle w:val="af9"/>
        <w:spacing w:line="300" w:lineRule="auto"/>
        <w:ind w:firstLine="560"/>
      </w:pPr>
      <w:r w:rsidRPr="008B4BFD">
        <w:t>本文档规定的通信协议包含两种通信帧，分别为</w:t>
      </w:r>
      <w:r w:rsidR="008B307C" w:rsidRPr="008B4BFD">
        <w:t>FPGA</w:t>
      </w:r>
      <w:r w:rsidR="008B307C" w:rsidRPr="008B4BFD">
        <w:t>周期读数据</w:t>
      </w:r>
      <w:r w:rsidRPr="008B4BFD">
        <w:t>帧、</w:t>
      </w:r>
      <w:r w:rsidR="008B307C" w:rsidRPr="008B4BFD">
        <w:t>FPGA</w:t>
      </w:r>
      <w:r w:rsidR="008B307C" w:rsidRPr="008B4BFD">
        <w:t>写</w:t>
      </w:r>
      <w:r w:rsidR="0064635E" w:rsidRPr="008B4BFD">
        <w:t>数据</w:t>
      </w:r>
      <w:r w:rsidRPr="008B4BFD">
        <w:t>帧</w:t>
      </w:r>
    </w:p>
    <w:p w:rsidR="006A588B" w:rsidRPr="008B4BFD" w:rsidRDefault="008B307C" w:rsidP="00D2744F">
      <w:pPr>
        <w:pStyle w:val="af4"/>
        <w:numPr>
          <w:ilvl w:val="1"/>
          <w:numId w:val="30"/>
        </w:numPr>
        <w:spacing w:line="300" w:lineRule="auto"/>
        <w:rPr>
          <w:rFonts w:ascii="Times New Roman"/>
        </w:rPr>
      </w:pPr>
      <w:proofErr w:type="gramStart"/>
      <w:r w:rsidRPr="008B4BFD">
        <w:rPr>
          <w:rFonts w:ascii="Times New Roman"/>
        </w:rPr>
        <w:t>周期读</w:t>
      </w:r>
      <w:proofErr w:type="gramEnd"/>
      <w:r w:rsidRPr="008B4BFD">
        <w:rPr>
          <w:rFonts w:ascii="Times New Roman"/>
        </w:rPr>
        <w:t>数据</w:t>
      </w:r>
      <w:r w:rsidR="0064635E" w:rsidRPr="008B4BFD">
        <w:rPr>
          <w:rFonts w:ascii="Times New Roman"/>
        </w:rPr>
        <w:t>帧</w:t>
      </w:r>
    </w:p>
    <w:p w:rsidR="0064635E" w:rsidRPr="008B4BFD" w:rsidRDefault="0064635E" w:rsidP="00D2744F">
      <w:pPr>
        <w:pStyle w:val="af9"/>
        <w:spacing w:line="300" w:lineRule="auto"/>
        <w:ind w:firstLine="560"/>
      </w:pPr>
      <w:r w:rsidRPr="008B4BFD">
        <w:t>是指</w:t>
      </w:r>
      <w:r w:rsidR="008B307C" w:rsidRPr="008B4BFD">
        <w:t>FPGA</w:t>
      </w:r>
      <w:r w:rsidR="008B307C" w:rsidRPr="008B4BFD">
        <w:t>向单片机周期发起读操作，读取</w:t>
      </w:r>
      <w:r w:rsidR="008B307C" w:rsidRPr="008B4BFD">
        <w:t>13</w:t>
      </w:r>
      <w:r w:rsidR="008B307C" w:rsidRPr="008B4BFD">
        <w:t>路电压、电流数据的帧</w:t>
      </w:r>
      <w:r w:rsidRPr="008B4BFD">
        <w:t>。</w:t>
      </w:r>
    </w:p>
    <w:p w:rsidR="006A588B" w:rsidRPr="008B4BFD" w:rsidRDefault="008B307C" w:rsidP="00D2744F">
      <w:pPr>
        <w:pStyle w:val="af4"/>
        <w:spacing w:line="300" w:lineRule="auto"/>
        <w:rPr>
          <w:rFonts w:ascii="Times New Roman"/>
        </w:rPr>
      </w:pPr>
      <w:r w:rsidRPr="008B4BFD">
        <w:rPr>
          <w:rFonts w:ascii="Times New Roman"/>
        </w:rPr>
        <w:t>写</w:t>
      </w:r>
      <w:r w:rsidR="0064635E" w:rsidRPr="008B4BFD">
        <w:rPr>
          <w:rFonts w:ascii="Times New Roman"/>
        </w:rPr>
        <w:t>数据帧</w:t>
      </w:r>
    </w:p>
    <w:p w:rsidR="0064635E" w:rsidRPr="008B4BFD" w:rsidRDefault="008B307C" w:rsidP="00D2744F">
      <w:pPr>
        <w:pStyle w:val="af9"/>
        <w:spacing w:line="300" w:lineRule="auto"/>
        <w:ind w:firstLine="560"/>
      </w:pPr>
      <w:r w:rsidRPr="008B4BFD">
        <w:t>是指</w:t>
      </w:r>
      <w:r w:rsidRPr="008B4BFD">
        <w:t>FPGA</w:t>
      </w:r>
      <w:r w:rsidRPr="008B4BFD">
        <w:t>向单片机周期发起写操作，设置</w:t>
      </w:r>
      <w:r w:rsidRPr="008B4BFD">
        <w:t>13</w:t>
      </w:r>
      <w:r w:rsidRPr="008B4BFD">
        <w:t>路告警的电压、电流阈值帧</w:t>
      </w:r>
      <w:r w:rsidR="0064635E" w:rsidRPr="008B4BFD">
        <w:t>。</w:t>
      </w:r>
    </w:p>
    <w:p w:rsidR="0064635E" w:rsidRPr="008B4BFD" w:rsidRDefault="00D66032" w:rsidP="00D2744F">
      <w:pPr>
        <w:pStyle w:val="af4"/>
        <w:spacing w:line="300" w:lineRule="auto"/>
        <w:rPr>
          <w:rFonts w:ascii="Times New Roman"/>
        </w:rPr>
      </w:pPr>
      <w:r w:rsidRPr="008B4BFD">
        <w:rPr>
          <w:rFonts w:ascii="Times New Roman"/>
        </w:rPr>
        <w:t>数据帧</w:t>
      </w:r>
      <w:r w:rsidR="00BD7935" w:rsidRPr="008B4BFD">
        <w:rPr>
          <w:rFonts w:ascii="Times New Roman"/>
        </w:rPr>
        <w:t>格</w:t>
      </w:r>
      <w:r w:rsidR="0064635E" w:rsidRPr="008B4BFD">
        <w:rPr>
          <w:rFonts w:ascii="Times New Roman"/>
        </w:rPr>
        <w:t>式</w:t>
      </w:r>
    </w:p>
    <w:p w:rsidR="0064635E" w:rsidRPr="008B4BFD" w:rsidRDefault="00BD7935" w:rsidP="00D2744F">
      <w:pPr>
        <w:pStyle w:val="af9"/>
        <w:spacing w:line="300" w:lineRule="auto"/>
        <w:ind w:firstLine="560"/>
      </w:pPr>
      <w:r w:rsidRPr="008B4BFD">
        <w:t>数据帧</w:t>
      </w:r>
      <w:r w:rsidR="0064635E" w:rsidRPr="008B4BFD">
        <w:t>符合下表格式：</w:t>
      </w:r>
    </w:p>
    <w:p w:rsidR="00BD7935" w:rsidRPr="008B4BFD" w:rsidRDefault="00BD7935" w:rsidP="00BD7935">
      <w:pPr>
        <w:pStyle w:val="af2"/>
        <w:rPr>
          <w:rFonts w:ascii="Times New Roman"/>
        </w:rPr>
      </w:pPr>
      <w:r w:rsidRPr="008B4BFD">
        <w:rPr>
          <w:rFonts w:ascii="Times New Roman"/>
        </w:rPr>
        <w:t>通信数据帧格式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5"/>
        <w:gridCol w:w="1495"/>
        <w:gridCol w:w="1547"/>
        <w:gridCol w:w="1547"/>
        <w:gridCol w:w="3088"/>
      </w:tblGrid>
      <w:tr w:rsidR="00D66032" w:rsidRPr="008B4BFD" w:rsidTr="00067307">
        <w:trPr>
          <w:trHeight w:val="276"/>
        </w:trPr>
        <w:tc>
          <w:tcPr>
            <w:tcW w:w="990" w:type="pct"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序</w:t>
            </w:r>
            <w:r w:rsidR="00067307">
              <w:rPr>
                <w:rFonts w:hint="eastAsia"/>
                <w:sz w:val="24"/>
              </w:rPr>
              <w:t>号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067307" w:rsidRPr="008B4BFD" w:rsidTr="00067307">
        <w:trPr>
          <w:trHeight w:val="562"/>
        </w:trPr>
        <w:tc>
          <w:tcPr>
            <w:tcW w:w="990" w:type="pct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808" w:type="pct"/>
            <w:shd w:val="clear" w:color="auto" w:fill="auto"/>
            <w:noWrap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0x55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0xAA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  <w:r>
              <w:rPr>
                <w:sz w:val="24"/>
              </w:rPr>
              <w:t>标志</w:t>
            </w:r>
          </w:p>
        </w:tc>
      </w:tr>
      <w:tr w:rsidR="00067307" w:rsidRPr="008B4BFD" w:rsidTr="00067307">
        <w:trPr>
          <w:trHeight w:val="666"/>
        </w:trPr>
        <w:tc>
          <w:tcPr>
            <w:tcW w:w="990" w:type="pct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81" w:type="pct"/>
            <w:vMerge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proofErr w:type="spellStart"/>
            <w:r w:rsidRPr="008B4BFD">
              <w:rPr>
                <w:sz w:val="24"/>
              </w:rPr>
              <w:t>Frame_length</w:t>
            </w:r>
            <w:proofErr w:type="spellEnd"/>
          </w:p>
        </w:tc>
        <w:tc>
          <w:tcPr>
            <w:tcW w:w="1613" w:type="pc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</w:t>
            </w:r>
            <w:r>
              <w:rPr>
                <w:rFonts w:hint="eastAsia"/>
                <w:sz w:val="24"/>
              </w:rPr>
              <w:t>,2</w:t>
            </w:r>
            <w:r>
              <w:rPr>
                <w:rFonts w:hint="eastAsia"/>
                <w:sz w:val="24"/>
              </w:rPr>
              <w:t>字节</w:t>
            </w:r>
            <w:r>
              <w:rPr>
                <w:sz w:val="24"/>
              </w:rPr>
              <w:t>。</w:t>
            </w:r>
            <w:r>
              <w:rPr>
                <w:rFonts w:hint="eastAsia"/>
                <w:sz w:val="24"/>
              </w:rPr>
              <w:t>表示</w:t>
            </w: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内容的长度，单位字节</w:t>
            </w:r>
          </w:p>
        </w:tc>
      </w:tr>
      <w:tr w:rsidR="00067307" w:rsidRPr="008B4BFD" w:rsidTr="00067307">
        <w:trPr>
          <w:trHeight w:val="634"/>
        </w:trPr>
        <w:tc>
          <w:tcPr>
            <w:tcW w:w="990" w:type="pct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Device-ID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462FD" w:rsidRPr="008B4BFD" w:rsidTr="005462FD">
        <w:trPr>
          <w:trHeight w:val="634"/>
        </w:trPr>
        <w:tc>
          <w:tcPr>
            <w:tcW w:w="990" w:type="pct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urrent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设备电流</w:t>
            </w:r>
          </w:p>
        </w:tc>
      </w:tr>
      <w:tr w:rsidR="005462FD" w:rsidRPr="008B4BFD" w:rsidTr="005462FD">
        <w:trPr>
          <w:trHeight w:val="634"/>
        </w:trPr>
        <w:tc>
          <w:tcPr>
            <w:tcW w:w="990" w:type="pct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设备电压</w:t>
            </w:r>
          </w:p>
        </w:tc>
      </w:tr>
      <w:tr w:rsidR="005E5B5C" w:rsidRPr="008B4BFD" w:rsidTr="00067307">
        <w:trPr>
          <w:trHeight w:val="312"/>
        </w:trPr>
        <w:tc>
          <w:tcPr>
            <w:tcW w:w="990" w:type="pct"/>
            <w:vAlign w:val="center"/>
          </w:tcPr>
          <w:p w:rsidR="005E5B5C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……</w:t>
            </w:r>
          </w:p>
        </w:tc>
        <w:tc>
          <w:tcPr>
            <w:tcW w:w="781" w:type="pct"/>
            <w:vMerge/>
            <w:vAlign w:val="center"/>
          </w:tcPr>
          <w:p w:rsidR="005E5B5C" w:rsidRPr="008B4BFD" w:rsidRDefault="005E5B5C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5E5B5C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……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E5B5C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……</w:t>
            </w:r>
          </w:p>
        </w:tc>
      </w:tr>
      <w:tr w:rsidR="00D66032" w:rsidRPr="008B4BFD" w:rsidTr="00067307">
        <w:trPr>
          <w:trHeight w:val="276"/>
        </w:trPr>
        <w:tc>
          <w:tcPr>
            <w:tcW w:w="990" w:type="pct"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D66032" w:rsidRPr="008B4BFD" w:rsidRDefault="005462FD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 w:rsidR="00BD3BA8" w:rsidRPr="008B4BFD">
              <w:rPr>
                <w:sz w:val="24"/>
              </w:rPr>
              <w:t>um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D66032" w:rsidRPr="008B4BFD" w:rsidRDefault="00BD3BA8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="005462FD">
              <w:rPr>
                <w:rFonts w:hint="eastAsia"/>
                <w:sz w:val="24"/>
              </w:rPr>
              <w:t>sum</w:t>
            </w:r>
            <w:r w:rsidR="005462FD">
              <w:rPr>
                <w:rFonts w:hint="eastAsia"/>
                <w:sz w:val="24"/>
              </w:rPr>
              <w:t>前</w:t>
            </w:r>
            <w:r w:rsidR="005E5B5C" w:rsidRPr="008B4BFD">
              <w:rPr>
                <w:sz w:val="24"/>
              </w:rPr>
              <w:t>的</w:t>
            </w:r>
            <w:r w:rsidR="005462FD">
              <w:rPr>
                <w:rFonts w:hint="eastAsia"/>
                <w:sz w:val="24"/>
              </w:rPr>
              <w:t>16</w:t>
            </w:r>
            <w:r w:rsidR="005462FD">
              <w:rPr>
                <w:rFonts w:hint="eastAsia"/>
                <w:sz w:val="24"/>
              </w:rPr>
              <w:t>位累加</w:t>
            </w:r>
            <w:r w:rsidR="005E5B5C" w:rsidRPr="008B4BFD">
              <w:rPr>
                <w:sz w:val="24"/>
              </w:rPr>
              <w:t>和，</w:t>
            </w:r>
            <w:proofErr w:type="gramStart"/>
            <w:r w:rsidR="005E5B5C" w:rsidRPr="008B4BFD">
              <w:rPr>
                <w:sz w:val="24"/>
              </w:rPr>
              <w:t>保留低</w:t>
            </w:r>
            <w:proofErr w:type="gramEnd"/>
            <w:r w:rsidR="005462FD">
              <w:rPr>
                <w:rFonts w:hint="eastAsia"/>
                <w:sz w:val="24"/>
              </w:rPr>
              <w:t>16</w:t>
            </w:r>
            <w:r w:rsidR="005E5B5C" w:rsidRPr="008B4BFD">
              <w:rPr>
                <w:sz w:val="24"/>
              </w:rPr>
              <w:t>bit</w:t>
            </w:r>
          </w:p>
        </w:tc>
      </w:tr>
      <w:tr w:rsidR="00BD3BA8" w:rsidRPr="008B4BFD" w:rsidTr="00067307">
        <w:trPr>
          <w:trHeight w:val="276"/>
        </w:trPr>
        <w:tc>
          <w:tcPr>
            <w:tcW w:w="990" w:type="pct"/>
            <w:vAlign w:val="center"/>
          </w:tcPr>
          <w:p w:rsidR="00BD3BA8" w:rsidRPr="008B4BFD" w:rsidRDefault="00BD3BA8" w:rsidP="00067307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BD3BA8" w:rsidRPr="008B4BFD" w:rsidRDefault="00BD3BA8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BD3BA8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</w:t>
            </w:r>
            <w:r w:rsidR="005462FD">
              <w:rPr>
                <w:rFonts w:hint="eastAsia"/>
                <w:sz w:val="24"/>
              </w:rPr>
              <w:t>AC</w:t>
            </w:r>
            <w:r w:rsidRPr="008B4BFD">
              <w:rPr>
                <w:sz w:val="24"/>
              </w:rPr>
              <w:t>BC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BD3BA8" w:rsidRPr="008B4BFD" w:rsidRDefault="005E5B5C" w:rsidP="00067307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64635E" w:rsidRPr="008B4BFD" w:rsidRDefault="0064635E" w:rsidP="00856885">
      <w:pPr>
        <w:pStyle w:val="af9"/>
        <w:spacing w:line="300" w:lineRule="auto"/>
        <w:ind w:firstLine="560"/>
      </w:pPr>
      <w:r w:rsidRPr="008B4BFD">
        <w:t>说明如下：</w:t>
      </w:r>
    </w:p>
    <w:p w:rsidR="0064635E" w:rsidRPr="008B4BFD" w:rsidRDefault="008E236F" w:rsidP="00856885">
      <w:pPr>
        <w:pStyle w:val="afa"/>
        <w:spacing w:line="300" w:lineRule="auto"/>
        <w:ind w:left="1084" w:hanging="523"/>
      </w:pPr>
      <w:r w:rsidRPr="008B4BFD">
        <w:rPr>
          <w:b/>
        </w:rPr>
        <w:t>帧起始标记</w:t>
      </w:r>
      <w:r w:rsidRPr="008B4BFD">
        <w:t>：表示一帧的起始，</w:t>
      </w:r>
      <w:r w:rsidR="00BD7935" w:rsidRPr="008B4BFD">
        <w:t>FPGA</w:t>
      </w:r>
      <w:r w:rsidR="00BD7935" w:rsidRPr="008B4BFD">
        <w:t>读单片机数据</w:t>
      </w:r>
      <w:r w:rsidRPr="008B4BFD">
        <w:t>固定为</w:t>
      </w:r>
      <w:r w:rsidRPr="008B4BFD">
        <w:t>0x</w:t>
      </w:r>
      <w:r w:rsidR="005E5B5C" w:rsidRPr="008B4BFD">
        <w:t>55AA</w:t>
      </w:r>
      <w:r w:rsidR="00BD7935" w:rsidRPr="008B4BFD">
        <w:t>；</w:t>
      </w:r>
      <w:r w:rsidR="00BD7935" w:rsidRPr="008B4BFD">
        <w:t>FPGA</w:t>
      </w:r>
      <w:r w:rsidR="00BD7935" w:rsidRPr="008B4BFD">
        <w:t>写单片机数据固定为</w:t>
      </w:r>
      <w:r w:rsidR="00BD7935" w:rsidRPr="008B4BFD">
        <w:t>0xAA55</w:t>
      </w:r>
      <w:r w:rsidR="00BD7935" w:rsidRPr="008B4BFD">
        <w:t>；</w:t>
      </w:r>
    </w:p>
    <w:p w:rsidR="005E5B5C" w:rsidRPr="008B4BFD" w:rsidRDefault="005E5B5C" w:rsidP="005E5B5C">
      <w:pPr>
        <w:pStyle w:val="afa"/>
        <w:spacing w:line="300" w:lineRule="auto"/>
        <w:ind w:left="1084" w:hanging="523"/>
      </w:pPr>
      <w:r w:rsidRPr="008B4BFD">
        <w:rPr>
          <w:b/>
        </w:rPr>
        <w:lastRenderedPageBreak/>
        <w:t>帧长度</w:t>
      </w:r>
      <w:r w:rsidRPr="008B4BFD">
        <w:t>：表示帧内容的长度</w:t>
      </w:r>
      <w:r w:rsidRPr="008B4BFD">
        <w:t>.</w:t>
      </w:r>
      <w:r w:rsidRPr="008B4BFD">
        <w:t>以字节计算。</w:t>
      </w:r>
    </w:p>
    <w:p w:rsidR="008E236F" w:rsidRPr="008B4BFD" w:rsidRDefault="005E5B5C" w:rsidP="00856885">
      <w:pPr>
        <w:pStyle w:val="afa"/>
        <w:spacing w:line="300" w:lineRule="auto"/>
        <w:ind w:left="1084" w:hanging="523"/>
      </w:pPr>
      <w:r w:rsidRPr="008B4BFD">
        <w:rPr>
          <w:b/>
        </w:rPr>
        <w:t>设备</w:t>
      </w:r>
      <w:r w:rsidR="008E236F" w:rsidRPr="008B4BFD">
        <w:rPr>
          <w:b/>
        </w:rPr>
        <w:t>ID</w:t>
      </w:r>
      <w:r w:rsidR="008E236F" w:rsidRPr="008B4BFD">
        <w:t>：</w:t>
      </w:r>
      <w:r w:rsidRPr="008B4BFD">
        <w:t>设备</w:t>
      </w:r>
      <w:r w:rsidR="008E236F" w:rsidRPr="008B4BFD">
        <w:t>ID</w:t>
      </w:r>
      <w:r w:rsidR="008E236F" w:rsidRPr="008B4BFD">
        <w:t>。</w:t>
      </w:r>
    </w:p>
    <w:p w:rsidR="008E236F" w:rsidRPr="008B4BFD" w:rsidRDefault="005462FD" w:rsidP="005462FD">
      <w:pPr>
        <w:pStyle w:val="afa"/>
        <w:ind w:left="1084" w:hanging="523"/>
      </w:pPr>
      <w:r w:rsidRPr="005462FD">
        <w:rPr>
          <w:b/>
        </w:rPr>
        <w:t>Current</w:t>
      </w:r>
      <w:r w:rsidR="008E236F" w:rsidRPr="008B4BFD">
        <w:t>：表示</w:t>
      </w:r>
      <w:r w:rsidR="002E1EAB" w:rsidRPr="008B4BFD">
        <w:t>设备当前电流，为实际电流值</w:t>
      </w:r>
      <w:r w:rsidR="002E1EAB" w:rsidRPr="008B4BFD">
        <w:t>*100</w:t>
      </w:r>
      <w:r w:rsidR="002E1EAB" w:rsidRPr="008B4BFD">
        <w:t>，单位</w:t>
      </w:r>
      <w:r w:rsidR="002E1EAB" w:rsidRPr="008B4BFD">
        <w:t>A</w:t>
      </w:r>
      <w:r w:rsidR="008E236F" w:rsidRPr="008B4BFD">
        <w:t>。</w:t>
      </w:r>
    </w:p>
    <w:p w:rsidR="008E236F" w:rsidRPr="008B4BFD" w:rsidRDefault="005462FD" w:rsidP="005462FD">
      <w:pPr>
        <w:pStyle w:val="afa"/>
        <w:ind w:left="1084" w:hanging="523"/>
      </w:pPr>
      <w:r w:rsidRPr="005462FD">
        <w:rPr>
          <w:b/>
        </w:rPr>
        <w:t>Voltage</w:t>
      </w:r>
      <w:r w:rsidR="002E1EAB" w:rsidRPr="008B4BFD">
        <w:t>：表示设备当前电压，为实际电压值</w:t>
      </w:r>
      <w:r w:rsidR="002E1EAB" w:rsidRPr="008B4BFD">
        <w:t>*100</w:t>
      </w:r>
      <w:r w:rsidR="002E1EAB" w:rsidRPr="008B4BFD">
        <w:t>，单位</w:t>
      </w:r>
      <w:r w:rsidR="002E1EAB" w:rsidRPr="008B4BFD">
        <w:t>V</w:t>
      </w:r>
      <w:r w:rsidR="008E236F" w:rsidRPr="008B4BFD">
        <w:t>。</w:t>
      </w:r>
    </w:p>
    <w:p w:rsidR="008E236F" w:rsidRPr="008B4BFD" w:rsidRDefault="005462FD" w:rsidP="005462FD">
      <w:pPr>
        <w:pStyle w:val="afa"/>
        <w:spacing w:line="300" w:lineRule="auto"/>
        <w:ind w:left="1084" w:hanging="523"/>
      </w:pPr>
      <w:r>
        <w:rPr>
          <w:rFonts w:hint="eastAsia"/>
          <w:b/>
        </w:rPr>
        <w:t>Sum</w:t>
      </w:r>
      <w:r w:rsidR="008E236F" w:rsidRPr="008B4BFD">
        <w:t>：从帧头开始包含所有帧内容的</w:t>
      </w:r>
      <w:r>
        <w:rPr>
          <w:rFonts w:hint="eastAsia"/>
        </w:rPr>
        <w:t>16</w:t>
      </w:r>
      <w:r w:rsidR="008E236F" w:rsidRPr="008B4BFD">
        <w:t>位累加和，保留低</w:t>
      </w:r>
      <w:r>
        <w:rPr>
          <w:rFonts w:hint="eastAsia"/>
        </w:rPr>
        <w:t>16</w:t>
      </w:r>
      <w:r w:rsidR="008E236F" w:rsidRPr="008B4BFD">
        <w:t>位。</w:t>
      </w:r>
    </w:p>
    <w:p w:rsidR="008E236F" w:rsidRPr="008B4BFD" w:rsidRDefault="008E236F" w:rsidP="00856885">
      <w:pPr>
        <w:pStyle w:val="afa"/>
        <w:spacing w:line="300" w:lineRule="auto"/>
        <w:ind w:left="1084" w:hanging="523"/>
      </w:pPr>
      <w:r w:rsidRPr="008B4BFD">
        <w:rPr>
          <w:b/>
        </w:rPr>
        <w:t>帧结束标记</w:t>
      </w:r>
      <w:r w:rsidRPr="008B4BFD">
        <w:t>：表示一帧的结束，固定为</w:t>
      </w:r>
      <w:r w:rsidRPr="008B4BFD">
        <w:t>0x</w:t>
      </w:r>
      <w:r w:rsidR="005462FD">
        <w:rPr>
          <w:rFonts w:hint="eastAsia"/>
        </w:rPr>
        <w:t>AC</w:t>
      </w:r>
      <w:r w:rsidRPr="008B4BFD">
        <w:t>BC</w:t>
      </w:r>
      <w:r w:rsidRPr="008B4BFD">
        <w:t>。</w:t>
      </w:r>
    </w:p>
    <w:p w:rsidR="006A588B" w:rsidRPr="008B4BFD" w:rsidRDefault="002E6465" w:rsidP="00856885">
      <w:pPr>
        <w:pStyle w:val="af3"/>
        <w:spacing w:before="120" w:after="120" w:line="240" w:lineRule="auto"/>
        <w:rPr>
          <w:rFonts w:ascii="Times New Roman"/>
        </w:rPr>
      </w:pPr>
      <w:r w:rsidRPr="008B4BFD">
        <w:rPr>
          <w:rFonts w:ascii="Times New Roman"/>
        </w:rPr>
        <w:t>帧格式具体描述</w:t>
      </w:r>
    </w:p>
    <w:p w:rsidR="00856885" w:rsidRPr="008B4BFD" w:rsidRDefault="00F01881" w:rsidP="00856885">
      <w:pPr>
        <w:pStyle w:val="af4"/>
        <w:spacing w:line="360" w:lineRule="auto"/>
        <w:rPr>
          <w:rFonts w:ascii="Times New Roman"/>
        </w:rPr>
      </w:pPr>
      <w:r w:rsidRPr="008B4BFD">
        <w:rPr>
          <w:rFonts w:ascii="Times New Roman"/>
        </w:rPr>
        <w:t>KF_SPI</w:t>
      </w:r>
    </w:p>
    <w:p w:rsidR="00BD7935" w:rsidRPr="008B4BFD" w:rsidRDefault="00BD7935" w:rsidP="00BD7935">
      <w:pPr>
        <w:pStyle w:val="af2"/>
        <w:rPr>
          <w:rFonts w:ascii="Times New Roman"/>
        </w:rPr>
      </w:pPr>
      <w:r w:rsidRPr="008B4BFD">
        <w:rPr>
          <w:rFonts w:ascii="Times New Roman"/>
        </w:rPr>
        <w:t>FPGA</w:t>
      </w:r>
      <w:r w:rsidRPr="008B4BFD">
        <w:rPr>
          <w:rFonts w:ascii="Times New Roman"/>
        </w:rPr>
        <w:t>读</w:t>
      </w:r>
      <w:r w:rsidRPr="008B4BFD">
        <w:rPr>
          <w:rFonts w:ascii="Times New Roman"/>
        </w:rPr>
        <w:t>KF_SPI</w:t>
      </w:r>
      <w:r w:rsidRPr="008B4BFD">
        <w:rPr>
          <w:rFonts w:ascii="Times New Roman"/>
        </w:rPr>
        <w:t>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7"/>
        <w:gridCol w:w="1415"/>
        <w:gridCol w:w="2617"/>
        <w:gridCol w:w="1120"/>
        <w:gridCol w:w="2603"/>
      </w:tblGrid>
      <w:tr w:rsidR="00F01881" w:rsidRPr="008B4BFD" w:rsidTr="005462FD">
        <w:trPr>
          <w:trHeight w:val="276"/>
        </w:trPr>
        <w:tc>
          <w:tcPr>
            <w:tcW w:w="991" w:type="pct"/>
            <w:vAlign w:val="center"/>
          </w:tcPr>
          <w:p w:rsidR="00F01881" w:rsidRPr="008B4BFD" w:rsidRDefault="00F01881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序</w:t>
            </w:r>
            <w:r w:rsidR="005462FD">
              <w:rPr>
                <w:rFonts w:hint="eastAsia"/>
                <w:sz w:val="24"/>
              </w:rPr>
              <w:t>号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:rsidR="00F01881" w:rsidRPr="008B4BFD" w:rsidRDefault="00F01881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F01881" w:rsidRPr="008B4BFD" w:rsidRDefault="00F01881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F01881" w:rsidRPr="008B4BFD" w:rsidRDefault="00F01881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5462FD" w:rsidRPr="008B4BFD" w:rsidTr="005462FD">
        <w:trPr>
          <w:trHeight w:val="562"/>
        </w:trPr>
        <w:tc>
          <w:tcPr>
            <w:tcW w:w="991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462FD" w:rsidRPr="008B4BFD" w:rsidRDefault="005462FD" w:rsidP="00B0194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0x55AA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5462FD" w:rsidRPr="008B4BFD" w:rsidTr="005462FD">
        <w:trPr>
          <w:trHeight w:val="666"/>
        </w:trPr>
        <w:tc>
          <w:tcPr>
            <w:tcW w:w="991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0x000E</w:t>
            </w:r>
            <w:bookmarkStart w:id="3" w:name="_GoBack"/>
            <w:bookmarkEnd w:id="3"/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5462FD" w:rsidRPr="008B4BFD" w:rsidTr="005462FD">
        <w:trPr>
          <w:trHeight w:val="634"/>
        </w:trPr>
        <w:tc>
          <w:tcPr>
            <w:tcW w:w="991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0x0000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28V_TSGY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462FD" w:rsidRPr="008B4BFD" w:rsidTr="005462FD">
        <w:trPr>
          <w:trHeight w:val="634"/>
        </w:trPr>
        <w:tc>
          <w:tcPr>
            <w:tcW w:w="991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28V_TSGY</w:t>
            </w:r>
            <w:r w:rsidRPr="008B4BFD">
              <w:rPr>
                <w:sz w:val="24"/>
              </w:rPr>
              <w:t>设备电流</w:t>
            </w:r>
          </w:p>
        </w:tc>
      </w:tr>
      <w:tr w:rsidR="005462FD" w:rsidRPr="008B4BFD" w:rsidTr="005462FD">
        <w:trPr>
          <w:trHeight w:val="634"/>
        </w:trPr>
        <w:tc>
          <w:tcPr>
            <w:tcW w:w="991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5462FD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28V_TSGY</w:t>
            </w:r>
            <w:r w:rsidRPr="008B4BFD">
              <w:rPr>
                <w:sz w:val="24"/>
              </w:rPr>
              <w:t>设备电压</w:t>
            </w:r>
          </w:p>
        </w:tc>
      </w:tr>
      <w:tr w:rsidR="005462FD" w:rsidRPr="008B4BFD" w:rsidTr="005462FD">
        <w:trPr>
          <w:trHeight w:val="634"/>
        </w:trPr>
        <w:tc>
          <w:tcPr>
            <w:tcW w:w="991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0x0001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28V_KF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462FD" w:rsidRPr="008B4BFD" w:rsidTr="005462FD">
        <w:trPr>
          <w:trHeight w:val="634"/>
        </w:trPr>
        <w:tc>
          <w:tcPr>
            <w:tcW w:w="991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28V_KF</w:t>
            </w:r>
            <w:r w:rsidRPr="008B4BFD">
              <w:rPr>
                <w:sz w:val="24"/>
              </w:rPr>
              <w:t>设备电流</w:t>
            </w:r>
          </w:p>
        </w:tc>
      </w:tr>
      <w:tr w:rsidR="005462FD" w:rsidRPr="008B4BFD" w:rsidTr="005462FD">
        <w:trPr>
          <w:trHeight w:val="634"/>
        </w:trPr>
        <w:tc>
          <w:tcPr>
            <w:tcW w:w="991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28V_KF</w:t>
            </w:r>
            <w:r w:rsidRPr="008B4BFD">
              <w:rPr>
                <w:sz w:val="24"/>
              </w:rPr>
              <w:t>设备电压</w:t>
            </w:r>
          </w:p>
        </w:tc>
      </w:tr>
      <w:tr w:rsidR="002F36AD" w:rsidRPr="008B4BFD" w:rsidTr="005462FD">
        <w:trPr>
          <w:trHeight w:val="292"/>
        </w:trPr>
        <w:tc>
          <w:tcPr>
            <w:tcW w:w="991" w:type="pct"/>
            <w:vMerge w:val="restart"/>
            <w:vAlign w:val="center"/>
          </w:tcPr>
          <w:p w:rsidR="002F36A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8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 w:val="restar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ON_OFF&amp;WARNNING</w:t>
            </w:r>
          </w:p>
        </w:tc>
        <w:tc>
          <w:tcPr>
            <w:tcW w:w="460" w:type="pc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Bit0</w:t>
            </w:r>
          </w:p>
        </w:tc>
        <w:tc>
          <w:tcPr>
            <w:tcW w:w="1401" w:type="pc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TSGY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2F36AD" w:rsidRPr="008B4BFD" w:rsidTr="005462FD">
        <w:trPr>
          <w:trHeight w:val="291"/>
        </w:trPr>
        <w:tc>
          <w:tcPr>
            <w:tcW w:w="99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460" w:type="pc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Bit1</w:t>
            </w:r>
          </w:p>
        </w:tc>
        <w:tc>
          <w:tcPr>
            <w:tcW w:w="1401" w:type="pc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KF</w:t>
            </w:r>
            <w:r w:rsidRPr="008B4BFD">
              <w:rPr>
                <w:sz w:val="24"/>
              </w:rPr>
              <w:t>开启</w:t>
            </w:r>
            <w:r w:rsidR="00B01948" w:rsidRPr="008B4BFD">
              <w:rPr>
                <w:sz w:val="24"/>
              </w:rPr>
              <w:t>，</w:t>
            </w:r>
            <w:r w:rsidR="00B01948" w:rsidRPr="008B4BFD">
              <w:rPr>
                <w:sz w:val="24"/>
              </w:rPr>
              <w:t>1</w:t>
            </w:r>
            <w:r w:rsidR="00B01948" w:rsidRPr="008B4BFD">
              <w:rPr>
                <w:sz w:val="24"/>
              </w:rPr>
              <w:t>开启</w:t>
            </w:r>
          </w:p>
        </w:tc>
      </w:tr>
      <w:tr w:rsidR="002F36AD" w:rsidRPr="008B4BFD" w:rsidTr="005462FD">
        <w:trPr>
          <w:trHeight w:val="291"/>
        </w:trPr>
        <w:tc>
          <w:tcPr>
            <w:tcW w:w="99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460" w:type="pct"/>
            <w:shd w:val="clear" w:color="auto" w:fill="auto"/>
            <w:vAlign w:val="center"/>
          </w:tcPr>
          <w:p w:rsidR="002F36A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Bit2~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401" w:type="pc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保留</w:t>
            </w:r>
          </w:p>
        </w:tc>
      </w:tr>
      <w:tr w:rsidR="002F36AD" w:rsidRPr="008B4BFD" w:rsidTr="005462FD">
        <w:trPr>
          <w:trHeight w:val="291"/>
        </w:trPr>
        <w:tc>
          <w:tcPr>
            <w:tcW w:w="99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460" w:type="pct"/>
            <w:shd w:val="clear" w:color="auto" w:fill="auto"/>
            <w:vAlign w:val="center"/>
          </w:tcPr>
          <w:p w:rsidR="002F36A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Bit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401" w:type="pc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TSGY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2F36AD" w:rsidRPr="008B4BFD" w:rsidTr="005462FD">
        <w:trPr>
          <w:trHeight w:val="291"/>
        </w:trPr>
        <w:tc>
          <w:tcPr>
            <w:tcW w:w="99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460" w:type="pct"/>
            <w:shd w:val="clear" w:color="auto" w:fill="auto"/>
            <w:vAlign w:val="center"/>
          </w:tcPr>
          <w:p w:rsidR="002F36A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Bit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401" w:type="pc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KF</w:t>
            </w:r>
            <w:r w:rsidRPr="008B4BFD">
              <w:rPr>
                <w:sz w:val="24"/>
              </w:rPr>
              <w:t>告警</w:t>
            </w:r>
            <w:r w:rsidR="00B01948" w:rsidRPr="008B4BFD">
              <w:rPr>
                <w:sz w:val="24"/>
              </w:rPr>
              <w:t>，</w:t>
            </w:r>
            <w:r w:rsidR="00B01948" w:rsidRPr="008B4BFD">
              <w:rPr>
                <w:sz w:val="24"/>
              </w:rPr>
              <w:t>1</w:t>
            </w:r>
            <w:r w:rsidR="00B01948" w:rsidRPr="008B4BFD">
              <w:rPr>
                <w:sz w:val="24"/>
              </w:rPr>
              <w:t>警告</w:t>
            </w:r>
          </w:p>
        </w:tc>
      </w:tr>
      <w:tr w:rsidR="002F36AD" w:rsidRPr="008B4BFD" w:rsidTr="005462FD">
        <w:trPr>
          <w:trHeight w:val="291"/>
        </w:trPr>
        <w:tc>
          <w:tcPr>
            <w:tcW w:w="99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</w:p>
        </w:tc>
        <w:tc>
          <w:tcPr>
            <w:tcW w:w="460" w:type="pct"/>
            <w:shd w:val="clear" w:color="auto" w:fill="auto"/>
            <w:vAlign w:val="center"/>
          </w:tcPr>
          <w:p w:rsidR="002F36AD" w:rsidRPr="008B4BFD" w:rsidRDefault="005462FD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Bit</w:t>
            </w:r>
            <w:r>
              <w:rPr>
                <w:rFonts w:hint="eastAsia"/>
                <w:sz w:val="24"/>
              </w:rPr>
              <w:t>10</w:t>
            </w:r>
            <w:r w:rsidR="002F36AD" w:rsidRPr="008B4BFD">
              <w:rPr>
                <w:sz w:val="24"/>
              </w:rPr>
              <w:t>~</w:t>
            </w: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1401" w:type="pct"/>
            <w:shd w:val="clear" w:color="auto" w:fill="auto"/>
            <w:vAlign w:val="center"/>
          </w:tcPr>
          <w:p w:rsidR="002F36AD" w:rsidRPr="008B4BFD" w:rsidRDefault="002F36AD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保留</w:t>
            </w:r>
          </w:p>
        </w:tc>
      </w:tr>
      <w:tr w:rsidR="00BD7935" w:rsidRPr="008B4BFD" w:rsidTr="005462FD">
        <w:trPr>
          <w:trHeight w:val="276"/>
        </w:trPr>
        <w:tc>
          <w:tcPr>
            <w:tcW w:w="991" w:type="pct"/>
            <w:vAlign w:val="center"/>
          </w:tcPr>
          <w:p w:rsidR="00BD7935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BD7935" w:rsidRPr="008B4BFD" w:rsidRDefault="00BD7935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BD7935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 w:rsidR="00BD7935" w:rsidRPr="008B4BFD">
              <w:rPr>
                <w:sz w:val="24"/>
              </w:rPr>
              <w:t>um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BD7935" w:rsidRPr="008B4BFD" w:rsidRDefault="005462FD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校验和，</w:t>
            </w:r>
            <w:r w:rsidR="00BD7935" w:rsidRPr="008B4BFD">
              <w:rPr>
                <w:sz w:val="24"/>
              </w:rPr>
              <w:t>序</w:t>
            </w:r>
            <w:r>
              <w:rPr>
                <w:rFonts w:hint="eastAsia"/>
                <w:sz w:val="24"/>
              </w:rPr>
              <w:t>号</w:t>
            </w:r>
            <w:r w:rsidR="00BD7935" w:rsidRPr="008B4BFD">
              <w:rPr>
                <w:sz w:val="24"/>
              </w:rPr>
              <w:t>0</w:t>
            </w:r>
            <w:r w:rsidR="00BD7935" w:rsidRPr="008B4BFD">
              <w:rPr>
                <w:sz w:val="24"/>
              </w:rPr>
              <w:t>到</w:t>
            </w:r>
            <w:r>
              <w:rPr>
                <w:rFonts w:hint="eastAsia"/>
                <w:sz w:val="24"/>
              </w:rPr>
              <w:t>8</w:t>
            </w:r>
            <w:r w:rsidR="00BD7935" w:rsidRPr="008B4BFD">
              <w:rPr>
                <w:sz w:val="24"/>
              </w:rPr>
              <w:t>的</w:t>
            </w:r>
            <w:r>
              <w:rPr>
                <w:rFonts w:hint="eastAsia"/>
                <w:sz w:val="24"/>
              </w:rPr>
              <w:t>累加</w:t>
            </w:r>
            <w:r w:rsidR="00BD7935" w:rsidRPr="008B4BFD">
              <w:rPr>
                <w:sz w:val="24"/>
              </w:rPr>
              <w:t>和，</w:t>
            </w:r>
            <w:r>
              <w:rPr>
                <w:rFonts w:hint="eastAsia"/>
                <w:sz w:val="24"/>
              </w:rPr>
              <w:t>结果</w:t>
            </w:r>
            <w:proofErr w:type="gramStart"/>
            <w:r w:rsidR="00BD7935" w:rsidRPr="008B4BFD">
              <w:rPr>
                <w:sz w:val="24"/>
              </w:rPr>
              <w:t>保留低</w:t>
            </w:r>
            <w:proofErr w:type="gramEnd"/>
            <w:r>
              <w:rPr>
                <w:rFonts w:hint="eastAsia"/>
                <w:sz w:val="24"/>
              </w:rPr>
              <w:t>16</w:t>
            </w:r>
            <w:r w:rsidR="00BD7935" w:rsidRPr="008B4BFD">
              <w:rPr>
                <w:sz w:val="24"/>
              </w:rPr>
              <w:t>bit</w:t>
            </w:r>
          </w:p>
        </w:tc>
      </w:tr>
      <w:tr w:rsidR="00BD7935" w:rsidRPr="008B4BFD" w:rsidTr="005462FD">
        <w:trPr>
          <w:trHeight w:val="276"/>
        </w:trPr>
        <w:tc>
          <w:tcPr>
            <w:tcW w:w="991" w:type="pct"/>
            <w:vAlign w:val="center"/>
          </w:tcPr>
          <w:p w:rsidR="00BD7935" w:rsidRPr="008B4BFD" w:rsidRDefault="00BD7935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</w:t>
            </w:r>
            <w:r w:rsidR="005462FD">
              <w:rPr>
                <w:rFonts w:hint="eastAsia"/>
                <w:sz w:val="24"/>
              </w:rPr>
              <w:t>0</w:t>
            </w:r>
          </w:p>
        </w:tc>
        <w:tc>
          <w:tcPr>
            <w:tcW w:w="781" w:type="pct"/>
            <w:vMerge/>
            <w:vAlign w:val="center"/>
          </w:tcPr>
          <w:p w:rsidR="00BD7935" w:rsidRPr="008B4BFD" w:rsidRDefault="00BD7935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BD7935" w:rsidRPr="008B4BFD" w:rsidRDefault="00BD7935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</w:t>
            </w:r>
            <w:r w:rsidR="005462FD">
              <w:rPr>
                <w:rFonts w:hint="eastAsia"/>
                <w:sz w:val="24"/>
              </w:rPr>
              <w:t>AC</w:t>
            </w:r>
            <w:r w:rsidRPr="008B4BFD">
              <w:rPr>
                <w:sz w:val="24"/>
              </w:rPr>
              <w:t>BC</w:t>
            </w:r>
          </w:p>
        </w:tc>
        <w:tc>
          <w:tcPr>
            <w:tcW w:w="1861" w:type="pct"/>
            <w:gridSpan w:val="2"/>
            <w:shd w:val="clear" w:color="auto" w:fill="auto"/>
            <w:vAlign w:val="center"/>
          </w:tcPr>
          <w:p w:rsidR="00BD7935" w:rsidRPr="008B4BFD" w:rsidRDefault="00BD7935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9E5CB4" w:rsidRDefault="009E5CB4" w:rsidP="009E5CB4">
      <w:pPr>
        <w:pStyle w:val="af2"/>
        <w:numPr>
          <w:ilvl w:val="0"/>
          <w:numId w:val="0"/>
        </w:numPr>
        <w:jc w:val="both"/>
        <w:rPr>
          <w:rFonts w:ascii="Times New Roman" w:hint="eastAsia"/>
        </w:rPr>
      </w:pPr>
    </w:p>
    <w:p w:rsidR="000356EF" w:rsidRPr="008B4BFD" w:rsidRDefault="00BD7935" w:rsidP="000356EF">
      <w:pPr>
        <w:pStyle w:val="af2"/>
        <w:rPr>
          <w:rFonts w:ascii="Times New Roman"/>
        </w:rPr>
      </w:pPr>
      <w:r w:rsidRPr="008B4BFD">
        <w:rPr>
          <w:rFonts w:ascii="Times New Roman"/>
        </w:rPr>
        <w:t>FPGA</w:t>
      </w:r>
      <w:r w:rsidRPr="008B4BFD">
        <w:rPr>
          <w:rFonts w:ascii="Times New Roman"/>
        </w:rPr>
        <w:t>写</w:t>
      </w:r>
      <w:r w:rsidRPr="008B4BFD">
        <w:rPr>
          <w:rFonts w:ascii="Times New Roman"/>
        </w:rPr>
        <w:t>KF_SPI</w:t>
      </w:r>
      <w:r w:rsidRPr="008B4BFD">
        <w:rPr>
          <w:rFonts w:ascii="Times New Roman"/>
        </w:rPr>
        <w:t>数据帧格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411"/>
        <w:gridCol w:w="2617"/>
        <w:gridCol w:w="880"/>
        <w:gridCol w:w="2851"/>
      </w:tblGrid>
      <w:tr w:rsidR="000356EF" w:rsidRPr="008B4BFD" w:rsidTr="000356EF">
        <w:trPr>
          <w:trHeight w:val="276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字节序</w:t>
            </w:r>
          </w:p>
        </w:tc>
        <w:tc>
          <w:tcPr>
            <w:tcW w:w="770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235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2015" w:type="pct"/>
            <w:gridSpan w:val="2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0356EF" w:rsidRPr="008B4BFD" w:rsidTr="000356EF">
        <w:trPr>
          <w:trHeight w:val="276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lastRenderedPageBreak/>
              <w:t>0</w:t>
            </w:r>
          </w:p>
        </w:tc>
        <w:tc>
          <w:tcPr>
            <w:tcW w:w="770" w:type="pct"/>
            <w:vMerge w:val="restar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235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0xAA</w:t>
            </w:r>
          </w:p>
        </w:tc>
        <w:tc>
          <w:tcPr>
            <w:tcW w:w="2015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0356EF" w:rsidRPr="008B4BFD" w:rsidTr="000356EF">
        <w:trPr>
          <w:trHeight w:val="276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0x55</w:t>
            </w:r>
          </w:p>
        </w:tc>
        <w:tc>
          <w:tcPr>
            <w:tcW w:w="2015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276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2015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0356EF" w:rsidRPr="008B4BFD" w:rsidTr="000356EF">
        <w:trPr>
          <w:trHeight w:val="380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3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0x0D</w:t>
            </w:r>
          </w:p>
        </w:tc>
        <w:tc>
          <w:tcPr>
            <w:tcW w:w="2015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4</w:t>
            </w:r>
          </w:p>
        </w:tc>
        <w:tc>
          <w:tcPr>
            <w:tcW w:w="770" w:type="pct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2015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28V_TSGY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5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2015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6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2015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28V_TSGY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7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2015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8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2015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28V_TSGY</w:t>
            </w:r>
            <w:r w:rsidRPr="008B4BFD">
              <w:rPr>
                <w:sz w:val="24"/>
              </w:rPr>
              <w:t>设备告警电压阈值</w:t>
            </w: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9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2015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10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2015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28V_KF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11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0x01</w:t>
            </w:r>
          </w:p>
        </w:tc>
        <w:tc>
          <w:tcPr>
            <w:tcW w:w="2015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2015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28V_KF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13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2015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14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2015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28V_KF</w:t>
            </w:r>
            <w:r w:rsidRPr="008B4BFD">
              <w:rPr>
                <w:sz w:val="24"/>
              </w:rPr>
              <w:t>设备告警电压阈值</w:t>
            </w:r>
          </w:p>
        </w:tc>
      </w:tr>
      <w:tr w:rsidR="000356EF" w:rsidRPr="008B4BFD" w:rsidTr="000356EF">
        <w:trPr>
          <w:trHeight w:val="312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15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2015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292"/>
        </w:trPr>
        <w:tc>
          <w:tcPr>
            <w:tcW w:w="980" w:type="pct"/>
            <w:vMerge w:val="restar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16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ON_OFF&amp;WARNNING</w:t>
            </w: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Bit0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TSGY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0356EF" w:rsidRPr="008B4BFD" w:rsidTr="000356EF">
        <w:trPr>
          <w:trHeight w:val="291"/>
        </w:trPr>
        <w:tc>
          <w:tcPr>
            <w:tcW w:w="98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Bit1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KF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0356EF" w:rsidRPr="008B4BFD" w:rsidTr="000356EF">
        <w:trPr>
          <w:trHeight w:val="291"/>
        </w:trPr>
        <w:tc>
          <w:tcPr>
            <w:tcW w:w="98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Bit2~3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保留</w:t>
            </w:r>
          </w:p>
        </w:tc>
      </w:tr>
      <w:tr w:rsidR="000356EF" w:rsidRPr="008B4BFD" w:rsidTr="000356EF">
        <w:trPr>
          <w:trHeight w:val="291"/>
        </w:trPr>
        <w:tc>
          <w:tcPr>
            <w:tcW w:w="98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Bit4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TSGY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0356EF" w:rsidRPr="008B4BFD" w:rsidTr="000356EF">
        <w:trPr>
          <w:trHeight w:val="291"/>
        </w:trPr>
        <w:tc>
          <w:tcPr>
            <w:tcW w:w="98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Bit5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KF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0356EF" w:rsidRPr="008B4BFD" w:rsidTr="000356EF">
        <w:trPr>
          <w:trHeight w:val="291"/>
        </w:trPr>
        <w:tc>
          <w:tcPr>
            <w:tcW w:w="98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Bit6~7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保留</w:t>
            </w:r>
          </w:p>
        </w:tc>
      </w:tr>
      <w:tr w:rsidR="000356EF" w:rsidRPr="008B4BFD" w:rsidTr="000356EF">
        <w:trPr>
          <w:trHeight w:val="276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17</w:t>
            </w:r>
          </w:p>
        </w:tc>
        <w:tc>
          <w:tcPr>
            <w:tcW w:w="770" w:type="pct"/>
            <w:vMerge w:val="restar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235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sum</w:t>
            </w:r>
          </w:p>
        </w:tc>
        <w:tc>
          <w:tcPr>
            <w:tcW w:w="2015" w:type="pct"/>
            <w:gridSpan w:val="2"/>
            <w:shd w:val="clear" w:color="auto" w:fill="auto"/>
            <w:vAlign w:val="center"/>
          </w:tcPr>
          <w:p w:rsidR="000356EF" w:rsidRPr="008B4BFD" w:rsidRDefault="000356EF" w:rsidP="000356EF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Pr="008B4BFD">
              <w:rPr>
                <w:sz w:val="24"/>
              </w:rPr>
              <w:t>16</w:t>
            </w:r>
            <w:r w:rsidRPr="008B4BFD">
              <w:rPr>
                <w:sz w:val="24"/>
              </w:rPr>
              <w:t>的和，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 w:rsidR="006D6C15" w:rsidRPr="008B4BFD">
              <w:rPr>
                <w:sz w:val="24"/>
              </w:rPr>
              <w:t>8</w:t>
            </w:r>
            <w:r w:rsidRPr="008B4BFD">
              <w:rPr>
                <w:sz w:val="24"/>
              </w:rPr>
              <w:t>bit</w:t>
            </w:r>
          </w:p>
        </w:tc>
      </w:tr>
      <w:tr w:rsidR="000356EF" w:rsidRPr="008B4BFD" w:rsidTr="000356EF">
        <w:trPr>
          <w:trHeight w:val="276"/>
        </w:trPr>
        <w:tc>
          <w:tcPr>
            <w:tcW w:w="980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18</w:t>
            </w:r>
          </w:p>
        </w:tc>
        <w:tc>
          <w:tcPr>
            <w:tcW w:w="770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35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0xBC</w:t>
            </w:r>
          </w:p>
        </w:tc>
        <w:tc>
          <w:tcPr>
            <w:tcW w:w="2015" w:type="pct"/>
            <w:gridSpan w:val="2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BD7935" w:rsidRPr="008B4BFD" w:rsidRDefault="00BD7935" w:rsidP="000356EF">
      <w:pPr>
        <w:pStyle w:val="af9"/>
        <w:numPr>
          <w:ilvl w:val="0"/>
          <w:numId w:val="0"/>
        </w:numPr>
      </w:pPr>
    </w:p>
    <w:bookmarkEnd w:id="1"/>
    <w:p w:rsidR="006A588B" w:rsidRDefault="00F01881" w:rsidP="00D2744F">
      <w:pPr>
        <w:pStyle w:val="af4"/>
        <w:rPr>
          <w:rFonts w:ascii="Times New Roman" w:hint="eastAsia"/>
        </w:rPr>
      </w:pPr>
      <w:r w:rsidRPr="008B4BFD">
        <w:rPr>
          <w:rFonts w:ascii="Times New Roman"/>
        </w:rPr>
        <w:t>12V_EX_SPI</w:t>
      </w:r>
    </w:p>
    <w:p w:rsidR="000356EF" w:rsidRPr="008B4BFD" w:rsidRDefault="000356EF" w:rsidP="000356EF">
      <w:pPr>
        <w:pStyle w:val="af2"/>
        <w:rPr>
          <w:rFonts w:ascii="Times New Roman"/>
        </w:rPr>
      </w:pPr>
      <w:r w:rsidRPr="008B4BFD">
        <w:rPr>
          <w:rFonts w:ascii="Times New Roman"/>
        </w:rPr>
        <w:t>FPGA</w:t>
      </w:r>
      <w:r w:rsidRPr="008B4BFD">
        <w:rPr>
          <w:rFonts w:ascii="Times New Roman"/>
        </w:rPr>
        <w:t>读</w:t>
      </w:r>
      <w:r w:rsidRPr="008B4BFD">
        <w:rPr>
          <w:rFonts w:ascii="Times New Roman"/>
        </w:rPr>
        <w:t>12V_EX_SPI</w:t>
      </w:r>
      <w:r w:rsidRPr="008B4BFD">
        <w:rPr>
          <w:rFonts w:ascii="Times New Roman"/>
        </w:rPr>
        <w:t>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1437"/>
        <w:gridCol w:w="2617"/>
        <w:gridCol w:w="878"/>
        <w:gridCol w:w="2801"/>
      </w:tblGrid>
      <w:tr w:rsidR="000356EF" w:rsidRPr="008B4BFD" w:rsidTr="000356EF">
        <w:trPr>
          <w:trHeight w:val="276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字节序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982" w:type="pct"/>
            <w:gridSpan w:val="2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0356EF" w:rsidRPr="008B4BFD" w:rsidTr="006D6C15">
        <w:trPr>
          <w:trHeight w:val="276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0x55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0356EF" w:rsidRPr="008B4BFD" w:rsidTr="006D6C15">
        <w:trPr>
          <w:trHeight w:val="276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0xAA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6D6C15">
        <w:trPr>
          <w:trHeight w:val="276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0356EF" w:rsidRPr="008B4BFD" w:rsidTr="006D6C15">
        <w:trPr>
          <w:trHeight w:val="380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3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0356EF" w:rsidRPr="008B4BFD" w:rsidRDefault="00B23703" w:rsidP="006D6C15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4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5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0x02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6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Pr="008B4BFD">
              <w:rPr>
                <w:sz w:val="24"/>
              </w:rPr>
              <w:t>设备电流</w:t>
            </w: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7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8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Pr="008B4BFD">
              <w:rPr>
                <w:sz w:val="24"/>
              </w:rPr>
              <w:t>设备电压</w:t>
            </w: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9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10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0356EF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11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0x03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Pr="008B4BFD">
              <w:rPr>
                <w:sz w:val="24"/>
              </w:rPr>
              <w:t>设备电流</w:t>
            </w: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lastRenderedPageBreak/>
              <w:t>13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14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0356EF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Pr="008B4BFD">
              <w:rPr>
                <w:sz w:val="24"/>
              </w:rPr>
              <w:t>设备电压</w:t>
            </w: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15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6D6C15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16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0356EF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0356EF" w:rsidRPr="008B4BFD" w:rsidTr="000356EF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17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0x04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18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Pr="008B4BFD">
              <w:rPr>
                <w:sz w:val="24"/>
              </w:rPr>
              <w:t>设备电流</w:t>
            </w:r>
          </w:p>
        </w:tc>
      </w:tr>
      <w:tr w:rsidR="000356EF" w:rsidRPr="008B4BFD" w:rsidTr="000356EF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19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20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Pr="008B4BFD">
              <w:rPr>
                <w:sz w:val="24"/>
              </w:rPr>
              <w:t>设备电压</w:t>
            </w:r>
          </w:p>
        </w:tc>
      </w:tr>
      <w:tr w:rsidR="000356EF" w:rsidRPr="008B4BFD" w:rsidTr="000356EF">
        <w:trPr>
          <w:trHeight w:val="312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21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</w:tr>
      <w:tr w:rsidR="000356EF" w:rsidRPr="008B4BFD" w:rsidTr="000356EF">
        <w:trPr>
          <w:trHeight w:val="292"/>
        </w:trPr>
        <w:tc>
          <w:tcPr>
            <w:tcW w:w="991" w:type="pct"/>
            <w:vMerge w:val="restar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22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 w:val="restar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ON_OFF&amp;WARNNING</w:t>
            </w: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Bit0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0356EF" w:rsidRPr="008B4BFD" w:rsidTr="000356EF">
        <w:trPr>
          <w:trHeight w:val="291"/>
        </w:trPr>
        <w:tc>
          <w:tcPr>
            <w:tcW w:w="99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Bit1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0356EF" w:rsidRPr="008B4BFD" w:rsidTr="000356EF">
        <w:trPr>
          <w:trHeight w:val="291"/>
        </w:trPr>
        <w:tc>
          <w:tcPr>
            <w:tcW w:w="99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Bit2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0356EF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="000356EF" w:rsidRPr="008B4BFD">
              <w:rPr>
                <w:sz w:val="24"/>
              </w:rPr>
              <w:t>开启，</w:t>
            </w:r>
            <w:r w:rsidR="000356EF" w:rsidRPr="008B4BFD">
              <w:rPr>
                <w:sz w:val="24"/>
              </w:rPr>
              <w:t>1</w:t>
            </w:r>
            <w:r w:rsidR="000356EF" w:rsidRPr="008B4BFD">
              <w:rPr>
                <w:sz w:val="24"/>
              </w:rPr>
              <w:t>开启</w:t>
            </w:r>
          </w:p>
        </w:tc>
      </w:tr>
      <w:tr w:rsidR="000356EF" w:rsidRPr="008B4BFD" w:rsidTr="000356EF">
        <w:trPr>
          <w:trHeight w:val="291"/>
        </w:trPr>
        <w:tc>
          <w:tcPr>
            <w:tcW w:w="99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Bit3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保留</w:t>
            </w:r>
          </w:p>
        </w:tc>
      </w:tr>
      <w:tr w:rsidR="000356EF" w:rsidRPr="008B4BFD" w:rsidTr="000356EF">
        <w:trPr>
          <w:trHeight w:val="291"/>
        </w:trPr>
        <w:tc>
          <w:tcPr>
            <w:tcW w:w="99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Bit4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0356EF" w:rsidRPr="008B4BFD" w:rsidTr="000356EF">
        <w:trPr>
          <w:trHeight w:val="291"/>
        </w:trPr>
        <w:tc>
          <w:tcPr>
            <w:tcW w:w="99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Bit5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0356EF" w:rsidRPr="008B4BFD" w:rsidTr="000356EF">
        <w:trPr>
          <w:trHeight w:val="291"/>
        </w:trPr>
        <w:tc>
          <w:tcPr>
            <w:tcW w:w="99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Bit6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0356EF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0356EF" w:rsidRPr="008B4BFD" w:rsidTr="000356EF">
        <w:trPr>
          <w:trHeight w:val="291"/>
        </w:trPr>
        <w:tc>
          <w:tcPr>
            <w:tcW w:w="99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Bit7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保留</w:t>
            </w:r>
          </w:p>
        </w:tc>
      </w:tr>
      <w:tr w:rsidR="000356EF" w:rsidRPr="008B4BFD" w:rsidTr="000356EF">
        <w:trPr>
          <w:trHeight w:val="276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23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sum</w:t>
            </w:r>
          </w:p>
        </w:tc>
        <w:tc>
          <w:tcPr>
            <w:tcW w:w="1982" w:type="pct"/>
            <w:gridSpan w:val="2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="006D6C15" w:rsidRPr="008B4BFD">
              <w:rPr>
                <w:sz w:val="24"/>
              </w:rPr>
              <w:t>22</w:t>
            </w:r>
            <w:r w:rsidRPr="008B4BFD">
              <w:rPr>
                <w:sz w:val="24"/>
              </w:rPr>
              <w:t>的和，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 w:rsidR="006D6C15" w:rsidRPr="008B4BFD">
              <w:rPr>
                <w:sz w:val="24"/>
              </w:rPr>
              <w:t>8</w:t>
            </w:r>
            <w:r w:rsidRPr="008B4BFD">
              <w:rPr>
                <w:sz w:val="24"/>
              </w:rPr>
              <w:t>bit</w:t>
            </w:r>
          </w:p>
        </w:tc>
      </w:tr>
      <w:tr w:rsidR="000356EF" w:rsidRPr="008B4BFD" w:rsidTr="000356EF">
        <w:trPr>
          <w:trHeight w:val="276"/>
        </w:trPr>
        <w:tc>
          <w:tcPr>
            <w:tcW w:w="991" w:type="pct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24</w:t>
            </w:r>
          </w:p>
        </w:tc>
        <w:tc>
          <w:tcPr>
            <w:tcW w:w="781" w:type="pct"/>
            <w:vMerge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0xBC</w:t>
            </w:r>
          </w:p>
        </w:tc>
        <w:tc>
          <w:tcPr>
            <w:tcW w:w="1982" w:type="pct"/>
            <w:gridSpan w:val="2"/>
            <w:shd w:val="clear" w:color="auto" w:fill="auto"/>
            <w:vAlign w:val="center"/>
          </w:tcPr>
          <w:p w:rsidR="000356EF" w:rsidRPr="008B4BFD" w:rsidRDefault="000356EF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9E5CB4" w:rsidRDefault="009E5CB4" w:rsidP="009E5CB4">
      <w:pPr>
        <w:pStyle w:val="af2"/>
        <w:numPr>
          <w:ilvl w:val="0"/>
          <w:numId w:val="0"/>
        </w:numPr>
        <w:jc w:val="both"/>
        <w:rPr>
          <w:rFonts w:ascii="Times New Roman" w:hint="eastAsia"/>
        </w:rPr>
      </w:pPr>
    </w:p>
    <w:p w:rsidR="000356EF" w:rsidRPr="008B4BFD" w:rsidRDefault="006D6C15" w:rsidP="006D6C15">
      <w:pPr>
        <w:pStyle w:val="af2"/>
        <w:rPr>
          <w:rFonts w:ascii="Times New Roman"/>
        </w:rPr>
      </w:pPr>
      <w:r w:rsidRPr="008B4BFD">
        <w:rPr>
          <w:rFonts w:ascii="Times New Roman"/>
        </w:rPr>
        <w:t>FPGA</w:t>
      </w:r>
      <w:r w:rsidRPr="008B4BFD">
        <w:rPr>
          <w:rFonts w:ascii="Times New Roman"/>
        </w:rPr>
        <w:t>写</w:t>
      </w:r>
      <w:r w:rsidRPr="008B4BFD">
        <w:rPr>
          <w:rFonts w:ascii="Times New Roman"/>
        </w:rPr>
        <w:t>12V_EX_SPI</w:t>
      </w:r>
      <w:r w:rsidRPr="008B4BFD">
        <w:rPr>
          <w:rFonts w:ascii="Times New Roman"/>
        </w:rPr>
        <w:t>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1437"/>
        <w:gridCol w:w="2617"/>
        <w:gridCol w:w="878"/>
        <w:gridCol w:w="2801"/>
      </w:tblGrid>
      <w:tr w:rsidR="006D6C15" w:rsidRPr="008B4BFD" w:rsidTr="006D6C15">
        <w:trPr>
          <w:trHeight w:val="276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字节序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982" w:type="pct"/>
            <w:gridSpan w:val="2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6D6C15" w:rsidRPr="008B4BFD" w:rsidTr="006D6C15">
        <w:trPr>
          <w:trHeight w:val="276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6D6C15" w:rsidRPr="008B4BFD" w:rsidRDefault="008B4BFD" w:rsidP="006D6C15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</w:t>
            </w:r>
            <w:r w:rsidRPr="008B4BFD">
              <w:rPr>
                <w:rFonts w:hint="eastAsia"/>
                <w:b/>
                <w:sz w:val="24"/>
              </w:rPr>
              <w:t>AA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6D6C15" w:rsidRPr="008B4BFD" w:rsidTr="006D6C15">
        <w:trPr>
          <w:trHeight w:val="276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6D6C15" w:rsidRPr="008B4BFD" w:rsidRDefault="008B4BFD" w:rsidP="006D6C15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</w:t>
            </w:r>
            <w:r w:rsidRPr="008B4BFD">
              <w:rPr>
                <w:rFonts w:hint="eastAsia"/>
                <w:b/>
                <w:sz w:val="24"/>
              </w:rPr>
              <w:t>55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276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6D6C15" w:rsidRPr="008B4BFD" w:rsidTr="006D6C15">
        <w:trPr>
          <w:trHeight w:val="380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3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6D6C15" w:rsidRPr="008B4BFD" w:rsidRDefault="0016239E" w:rsidP="006D6C15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4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5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0x02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6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="0059251F" w:rsidRPr="008B4BFD">
              <w:rPr>
                <w:sz w:val="24"/>
              </w:rPr>
              <w:t>设备告警电流阈值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7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8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="0059251F" w:rsidRPr="008B4BFD">
              <w:rPr>
                <w:sz w:val="24"/>
              </w:rPr>
              <w:t>告警电压阈值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9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10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11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0x03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="0059251F" w:rsidRPr="008B4BFD">
              <w:rPr>
                <w:sz w:val="24"/>
              </w:rPr>
              <w:t>设备告警电流阈值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13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14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="0059251F" w:rsidRPr="008B4BFD">
              <w:rPr>
                <w:sz w:val="24"/>
              </w:rPr>
              <w:t>告警电压阈值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15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16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17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0x04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lastRenderedPageBreak/>
              <w:t>18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="0059251F">
              <w:rPr>
                <w:sz w:val="24"/>
              </w:rPr>
              <w:t>告警电</w:t>
            </w:r>
            <w:r w:rsidR="0059251F">
              <w:rPr>
                <w:rFonts w:hint="eastAsia"/>
                <w:sz w:val="24"/>
              </w:rPr>
              <w:t>流</w:t>
            </w:r>
            <w:r w:rsidR="0059251F" w:rsidRPr="008B4BFD">
              <w:rPr>
                <w:sz w:val="24"/>
              </w:rPr>
              <w:t>阈值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19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20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82" w:type="pct"/>
            <w:gridSpan w:val="2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="0059251F" w:rsidRPr="008B4BFD">
              <w:rPr>
                <w:sz w:val="24"/>
              </w:rPr>
              <w:t>告警电压阈值</w:t>
            </w:r>
          </w:p>
        </w:tc>
      </w:tr>
      <w:tr w:rsidR="006D6C15" w:rsidRPr="008B4BFD" w:rsidTr="006D6C15">
        <w:trPr>
          <w:trHeight w:val="312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21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82" w:type="pct"/>
            <w:gridSpan w:val="2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</w:tr>
      <w:tr w:rsidR="006D6C15" w:rsidRPr="008B4BFD" w:rsidTr="006D6C15">
        <w:trPr>
          <w:trHeight w:val="292"/>
        </w:trPr>
        <w:tc>
          <w:tcPr>
            <w:tcW w:w="991" w:type="pct"/>
            <w:vMerge w:val="restar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22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 w:val="restar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ON_OFF&amp;WARNNING</w:t>
            </w:r>
          </w:p>
        </w:tc>
        <w:tc>
          <w:tcPr>
            <w:tcW w:w="489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Bit0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6D6C15" w:rsidRPr="008B4BFD" w:rsidTr="006D6C15">
        <w:trPr>
          <w:trHeight w:val="291"/>
        </w:trPr>
        <w:tc>
          <w:tcPr>
            <w:tcW w:w="99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Bit1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6D6C15" w:rsidRPr="008B4BFD" w:rsidTr="006D6C15">
        <w:trPr>
          <w:trHeight w:val="291"/>
        </w:trPr>
        <w:tc>
          <w:tcPr>
            <w:tcW w:w="99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Bit2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6D6C15" w:rsidRPr="008B4BFD" w:rsidTr="006D6C15">
        <w:trPr>
          <w:trHeight w:val="291"/>
        </w:trPr>
        <w:tc>
          <w:tcPr>
            <w:tcW w:w="99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Bit3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保留</w:t>
            </w:r>
          </w:p>
        </w:tc>
      </w:tr>
      <w:tr w:rsidR="006D6C15" w:rsidRPr="008B4BFD" w:rsidTr="006D6C15">
        <w:trPr>
          <w:trHeight w:val="291"/>
        </w:trPr>
        <w:tc>
          <w:tcPr>
            <w:tcW w:w="99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Bit4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12V_GSDJ1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6D6C15" w:rsidRPr="008B4BFD" w:rsidTr="006D6C15">
        <w:trPr>
          <w:trHeight w:val="291"/>
        </w:trPr>
        <w:tc>
          <w:tcPr>
            <w:tcW w:w="99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Bit5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12V_GSDJ2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6D6C15" w:rsidRPr="008B4BFD" w:rsidTr="006D6C15">
        <w:trPr>
          <w:trHeight w:val="291"/>
        </w:trPr>
        <w:tc>
          <w:tcPr>
            <w:tcW w:w="99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Bit6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12V_DYGY_B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6D6C15" w:rsidRPr="008B4BFD" w:rsidTr="006D6C15">
        <w:trPr>
          <w:trHeight w:val="291"/>
        </w:trPr>
        <w:tc>
          <w:tcPr>
            <w:tcW w:w="99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vMerge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489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Bit7</w:t>
            </w:r>
          </w:p>
        </w:tc>
        <w:tc>
          <w:tcPr>
            <w:tcW w:w="1493" w:type="pct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保留</w:t>
            </w:r>
          </w:p>
        </w:tc>
      </w:tr>
      <w:tr w:rsidR="006D6C15" w:rsidRPr="008B4BFD" w:rsidTr="006D6C15">
        <w:trPr>
          <w:trHeight w:val="276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23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sum</w:t>
            </w:r>
          </w:p>
        </w:tc>
        <w:tc>
          <w:tcPr>
            <w:tcW w:w="1982" w:type="pct"/>
            <w:gridSpan w:val="2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Pr="008B4BFD">
              <w:rPr>
                <w:sz w:val="24"/>
              </w:rPr>
              <w:t>22</w:t>
            </w:r>
            <w:r w:rsidRPr="008B4BFD">
              <w:rPr>
                <w:sz w:val="24"/>
              </w:rPr>
              <w:t>的和，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 w:rsidRPr="008B4BFD">
              <w:rPr>
                <w:sz w:val="24"/>
              </w:rPr>
              <w:t>8bit</w:t>
            </w:r>
          </w:p>
        </w:tc>
      </w:tr>
      <w:tr w:rsidR="006D6C15" w:rsidRPr="008B4BFD" w:rsidTr="006D6C15">
        <w:trPr>
          <w:trHeight w:val="276"/>
        </w:trPr>
        <w:tc>
          <w:tcPr>
            <w:tcW w:w="991" w:type="pct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24</w:t>
            </w:r>
          </w:p>
        </w:tc>
        <w:tc>
          <w:tcPr>
            <w:tcW w:w="781" w:type="pct"/>
            <w:vMerge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</w:p>
        </w:tc>
        <w:tc>
          <w:tcPr>
            <w:tcW w:w="1246" w:type="pct"/>
            <w:shd w:val="clear" w:color="auto" w:fill="auto"/>
            <w:noWrap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0xBC</w:t>
            </w:r>
          </w:p>
        </w:tc>
        <w:tc>
          <w:tcPr>
            <w:tcW w:w="1982" w:type="pct"/>
            <w:gridSpan w:val="2"/>
            <w:shd w:val="clear" w:color="auto" w:fill="auto"/>
            <w:vAlign w:val="center"/>
          </w:tcPr>
          <w:p w:rsidR="006D6C15" w:rsidRPr="008B4BFD" w:rsidRDefault="006D6C15" w:rsidP="006D6C15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6D6C15" w:rsidRPr="008B4BFD" w:rsidRDefault="006D6C15" w:rsidP="006D6C15">
      <w:pPr>
        <w:pStyle w:val="af9"/>
        <w:ind w:firstLine="560"/>
      </w:pPr>
    </w:p>
    <w:p w:rsidR="006A588B" w:rsidRDefault="00F01881" w:rsidP="00045184">
      <w:pPr>
        <w:pStyle w:val="af4"/>
        <w:rPr>
          <w:rFonts w:ascii="Times New Roman" w:hint="eastAsia"/>
        </w:rPr>
      </w:pPr>
      <w:r w:rsidRPr="008B4BFD">
        <w:rPr>
          <w:rFonts w:ascii="Times New Roman"/>
        </w:rPr>
        <w:t>28V_MCU1_SPI</w:t>
      </w:r>
    </w:p>
    <w:p w:rsidR="008B4BFD" w:rsidRPr="008B4BFD" w:rsidRDefault="008B4BFD" w:rsidP="008B4BFD">
      <w:pPr>
        <w:pStyle w:val="af2"/>
        <w:rPr>
          <w:rFonts w:ascii="Times New Roman"/>
        </w:rPr>
      </w:pPr>
      <w:r w:rsidRPr="008B4BFD">
        <w:rPr>
          <w:rFonts w:ascii="Times New Roman"/>
        </w:rPr>
        <w:t>FPGA</w:t>
      </w:r>
      <w:r w:rsidRPr="008B4BFD">
        <w:rPr>
          <w:rFonts w:ascii="Times New Roman"/>
        </w:rPr>
        <w:t>读</w:t>
      </w:r>
      <w:r w:rsidRPr="008B4BFD">
        <w:rPr>
          <w:rFonts w:ascii="Times New Roman"/>
        </w:rPr>
        <w:t>28V_MCU1_SPI</w:t>
      </w:r>
      <w:r w:rsidR="00B23703">
        <w:rPr>
          <w:rFonts w:ascii="Times New Roman" w:hint="eastAsia"/>
        </w:rPr>
        <w:t>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1438"/>
        <w:gridCol w:w="2617"/>
        <w:gridCol w:w="879"/>
        <w:gridCol w:w="2799"/>
      </w:tblGrid>
      <w:tr w:rsidR="008B4BFD" w:rsidRPr="008B4BFD" w:rsidTr="006D5FF5">
        <w:trPr>
          <w:trHeight w:val="276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字节序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8B4BFD" w:rsidRPr="008B4BFD" w:rsidTr="006D5FF5">
        <w:trPr>
          <w:trHeight w:val="276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51" w:type="pct"/>
            <w:vMerge w:val="restart"/>
            <w:shd w:val="clear" w:color="auto" w:fill="auto"/>
            <w:noWrap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8B4BFD" w:rsidRPr="008B4BFD" w:rsidRDefault="008B4BFD" w:rsidP="0016239E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0x55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8B4BFD" w:rsidRPr="008B4BFD" w:rsidTr="006D5FF5">
        <w:trPr>
          <w:trHeight w:val="276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8B4BFD" w:rsidRPr="008B4BFD" w:rsidRDefault="008B4BFD" w:rsidP="0016239E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0xAA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276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8B4BFD" w:rsidRPr="008B4BFD" w:rsidTr="006D5FF5">
        <w:trPr>
          <w:trHeight w:val="380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3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8B4BFD" w:rsidRPr="008B4BFD" w:rsidRDefault="0059251F" w:rsidP="001623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4</w:t>
            </w:r>
          </w:p>
        </w:tc>
        <w:tc>
          <w:tcPr>
            <w:tcW w:w="751" w:type="pct"/>
            <w:vMerge w:val="restar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="008B4BFD"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="008B4BFD" w:rsidRPr="008B4BFD">
              <w:rPr>
                <w:sz w:val="24"/>
              </w:rPr>
              <w:t>设备</w:t>
            </w:r>
            <w:r w:rsidR="008B4BFD" w:rsidRPr="008B4BFD">
              <w:rPr>
                <w:sz w:val="24"/>
              </w:rPr>
              <w:t>ID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5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6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="008B4BFD" w:rsidRPr="008B4BFD">
              <w:rPr>
                <w:sz w:val="24"/>
              </w:rPr>
              <w:t>设备电流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7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8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="008B4BFD" w:rsidRPr="008B4BFD">
              <w:rPr>
                <w:sz w:val="24"/>
              </w:rPr>
              <w:t>设备电压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9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10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="008B4BFD"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="008B4BFD" w:rsidRPr="008B4BFD">
              <w:rPr>
                <w:sz w:val="24"/>
              </w:rPr>
              <w:t>设备</w:t>
            </w:r>
            <w:r w:rsidR="008B4BFD" w:rsidRPr="008B4BFD">
              <w:rPr>
                <w:sz w:val="24"/>
              </w:rPr>
              <w:t>ID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11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="008B4BFD" w:rsidRPr="008B4BFD">
              <w:rPr>
                <w:sz w:val="24"/>
              </w:rPr>
              <w:t>设备电流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13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14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="008B4BFD" w:rsidRPr="008B4BFD">
              <w:rPr>
                <w:sz w:val="24"/>
              </w:rPr>
              <w:t>设备电压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15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16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="008B4BFD"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="008B4BFD" w:rsidRPr="008B4BFD">
              <w:rPr>
                <w:sz w:val="24"/>
              </w:rPr>
              <w:t>设备</w:t>
            </w:r>
            <w:r w:rsidR="008B4BFD" w:rsidRPr="008B4BFD">
              <w:rPr>
                <w:sz w:val="24"/>
              </w:rPr>
              <w:t>ID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17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18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="008B4BFD" w:rsidRPr="008B4BFD">
              <w:rPr>
                <w:sz w:val="24"/>
              </w:rPr>
              <w:t>设备电流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19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20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8B4BFD" w:rsidRPr="008B4BFD" w:rsidRDefault="0016239E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="008B4BFD" w:rsidRPr="008B4BFD">
              <w:rPr>
                <w:sz w:val="24"/>
              </w:rPr>
              <w:t>设备电压</w:t>
            </w:r>
          </w:p>
        </w:tc>
      </w:tr>
      <w:tr w:rsidR="008B4BFD" w:rsidRPr="008B4BFD" w:rsidTr="006D5FF5">
        <w:trPr>
          <w:trHeight w:val="312"/>
        </w:trPr>
        <w:tc>
          <w:tcPr>
            <w:tcW w:w="961" w:type="pct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lastRenderedPageBreak/>
              <w:t>21</w:t>
            </w:r>
          </w:p>
        </w:tc>
        <w:tc>
          <w:tcPr>
            <w:tcW w:w="751" w:type="pct"/>
            <w:vMerge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8B4BFD" w:rsidRPr="008B4BFD" w:rsidRDefault="008B4BFD" w:rsidP="0016239E">
            <w:pPr>
              <w:jc w:val="center"/>
              <w:rPr>
                <w:sz w:val="24"/>
              </w:rPr>
            </w:pPr>
          </w:p>
        </w:tc>
      </w:tr>
      <w:tr w:rsidR="006D5FF5" w:rsidRPr="008B4BFD" w:rsidTr="006D5FF5">
        <w:trPr>
          <w:trHeight w:val="312"/>
        </w:trPr>
        <w:tc>
          <w:tcPr>
            <w:tcW w:w="961" w:type="pc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6D5FF5" w:rsidRPr="008B4BFD" w:rsidRDefault="006D5FF5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6D5FF5" w:rsidRPr="008B4BFD" w:rsidRDefault="006D5FF5" w:rsidP="006D5FF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6D5FF5" w:rsidRPr="008B4BFD" w:rsidTr="006D5FF5">
        <w:trPr>
          <w:trHeight w:val="312"/>
        </w:trPr>
        <w:tc>
          <w:tcPr>
            <w:tcW w:w="961" w:type="pc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6D5FF5" w:rsidRPr="008B4BFD" w:rsidRDefault="006D5FF5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</w:tr>
      <w:tr w:rsidR="006D5FF5" w:rsidRPr="008B4BFD" w:rsidTr="006D5FF5">
        <w:trPr>
          <w:trHeight w:val="312"/>
        </w:trPr>
        <w:tc>
          <w:tcPr>
            <w:tcW w:w="961" w:type="pc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6D5FF5" w:rsidRPr="008B4BFD" w:rsidRDefault="006D5FF5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6D5FF5" w:rsidRPr="008B4BFD" w:rsidRDefault="006D5FF5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设备电流</w:t>
            </w:r>
          </w:p>
        </w:tc>
      </w:tr>
      <w:tr w:rsidR="006D5FF5" w:rsidRPr="008B4BFD" w:rsidTr="006D5FF5">
        <w:trPr>
          <w:trHeight w:val="312"/>
        </w:trPr>
        <w:tc>
          <w:tcPr>
            <w:tcW w:w="961" w:type="pc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6D5FF5" w:rsidRPr="008B4BFD" w:rsidRDefault="006D5FF5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</w:tr>
      <w:tr w:rsidR="006D5FF5" w:rsidRPr="008B4BFD" w:rsidTr="006D5FF5">
        <w:trPr>
          <w:trHeight w:val="312"/>
        </w:trPr>
        <w:tc>
          <w:tcPr>
            <w:tcW w:w="961" w:type="pc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6D5FF5" w:rsidRPr="008B4BFD" w:rsidRDefault="006D5FF5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6D5FF5" w:rsidRPr="008B4BFD" w:rsidRDefault="006D5FF5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设备电压</w:t>
            </w:r>
          </w:p>
        </w:tc>
      </w:tr>
      <w:tr w:rsidR="006D5FF5" w:rsidRPr="008B4BFD" w:rsidTr="006D5FF5">
        <w:trPr>
          <w:trHeight w:val="312"/>
        </w:trPr>
        <w:tc>
          <w:tcPr>
            <w:tcW w:w="961" w:type="pc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</w:t>
            </w: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6D5FF5" w:rsidRPr="008B4BFD" w:rsidRDefault="006D5FF5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</w:tr>
      <w:tr w:rsidR="006D5FF5" w:rsidRPr="008B4BFD" w:rsidTr="006D5FF5">
        <w:trPr>
          <w:trHeight w:val="292"/>
        </w:trPr>
        <w:tc>
          <w:tcPr>
            <w:tcW w:w="961" w:type="pct"/>
            <w:vMerge w:val="restar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 w:val="restar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ON_OFF&amp;WARNNING</w:t>
            </w:r>
          </w:p>
        </w:tc>
        <w:tc>
          <w:tcPr>
            <w:tcW w:w="459" w:type="pc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Bit0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6D5FF5" w:rsidRPr="008B4BFD" w:rsidRDefault="006776B9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="006D5FF5" w:rsidRPr="008B4BFD">
              <w:rPr>
                <w:sz w:val="24"/>
              </w:rPr>
              <w:t>开启，</w:t>
            </w:r>
            <w:r w:rsidR="006D5FF5" w:rsidRPr="008B4BFD">
              <w:rPr>
                <w:sz w:val="24"/>
              </w:rPr>
              <w:t>1</w:t>
            </w:r>
            <w:r w:rsidR="006D5FF5" w:rsidRPr="008B4BFD">
              <w:rPr>
                <w:sz w:val="24"/>
              </w:rPr>
              <w:t>开启</w:t>
            </w:r>
          </w:p>
        </w:tc>
      </w:tr>
      <w:tr w:rsidR="006D5FF5" w:rsidRPr="008B4BFD" w:rsidTr="006D5FF5">
        <w:trPr>
          <w:trHeight w:val="291"/>
        </w:trPr>
        <w:tc>
          <w:tcPr>
            <w:tcW w:w="96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Bit1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6D5FF5" w:rsidRPr="008B4BFD" w:rsidRDefault="006776B9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="006D5FF5" w:rsidRPr="008B4BFD">
              <w:rPr>
                <w:sz w:val="24"/>
              </w:rPr>
              <w:t>开启，</w:t>
            </w:r>
            <w:r w:rsidR="006D5FF5" w:rsidRPr="008B4BFD">
              <w:rPr>
                <w:sz w:val="24"/>
              </w:rPr>
              <w:t>1</w:t>
            </w:r>
            <w:r w:rsidR="006D5FF5" w:rsidRPr="008B4BFD">
              <w:rPr>
                <w:sz w:val="24"/>
              </w:rPr>
              <w:t>开启</w:t>
            </w:r>
          </w:p>
        </w:tc>
      </w:tr>
      <w:tr w:rsidR="006D5FF5" w:rsidRPr="008B4BFD" w:rsidTr="006D5FF5">
        <w:trPr>
          <w:trHeight w:val="291"/>
        </w:trPr>
        <w:tc>
          <w:tcPr>
            <w:tcW w:w="96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Bit2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6D5FF5" w:rsidRPr="008B4BFD" w:rsidRDefault="006776B9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="006D5FF5" w:rsidRPr="008B4BFD">
              <w:rPr>
                <w:sz w:val="24"/>
              </w:rPr>
              <w:t>开启，</w:t>
            </w:r>
            <w:r w:rsidR="006D5FF5" w:rsidRPr="008B4BFD">
              <w:rPr>
                <w:sz w:val="24"/>
              </w:rPr>
              <w:t>1</w:t>
            </w:r>
            <w:r w:rsidR="006D5FF5" w:rsidRPr="008B4BFD">
              <w:rPr>
                <w:sz w:val="24"/>
              </w:rPr>
              <w:t>开启</w:t>
            </w:r>
          </w:p>
        </w:tc>
      </w:tr>
      <w:tr w:rsidR="006D5FF5" w:rsidRPr="008B4BFD" w:rsidTr="006D5FF5">
        <w:trPr>
          <w:trHeight w:val="291"/>
        </w:trPr>
        <w:tc>
          <w:tcPr>
            <w:tcW w:w="96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Bit3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6D5FF5" w:rsidRPr="008B4BFD" w:rsidRDefault="006776B9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6D5FF5" w:rsidRPr="008B4BFD" w:rsidTr="006D5FF5">
        <w:trPr>
          <w:trHeight w:val="291"/>
        </w:trPr>
        <w:tc>
          <w:tcPr>
            <w:tcW w:w="96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Bit4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6D5FF5" w:rsidRPr="008B4BFD" w:rsidRDefault="006776B9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="006D5FF5" w:rsidRPr="008B4BFD">
              <w:rPr>
                <w:sz w:val="24"/>
              </w:rPr>
              <w:t>告警，</w:t>
            </w:r>
            <w:r w:rsidR="006D5FF5" w:rsidRPr="008B4BFD">
              <w:rPr>
                <w:sz w:val="24"/>
              </w:rPr>
              <w:t>1</w:t>
            </w:r>
            <w:r w:rsidR="006D5FF5" w:rsidRPr="008B4BFD">
              <w:rPr>
                <w:sz w:val="24"/>
              </w:rPr>
              <w:t>警告</w:t>
            </w:r>
          </w:p>
        </w:tc>
      </w:tr>
      <w:tr w:rsidR="006D5FF5" w:rsidRPr="008B4BFD" w:rsidTr="006D5FF5">
        <w:trPr>
          <w:trHeight w:val="291"/>
        </w:trPr>
        <w:tc>
          <w:tcPr>
            <w:tcW w:w="96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Bit5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6D5FF5" w:rsidRPr="008B4BFD" w:rsidRDefault="006776B9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="006D5FF5" w:rsidRPr="008B4BFD">
              <w:rPr>
                <w:sz w:val="24"/>
              </w:rPr>
              <w:t>告警，</w:t>
            </w:r>
            <w:r w:rsidR="006D5FF5" w:rsidRPr="008B4BFD">
              <w:rPr>
                <w:sz w:val="24"/>
              </w:rPr>
              <w:t>1</w:t>
            </w:r>
            <w:r w:rsidR="006D5FF5" w:rsidRPr="008B4BFD">
              <w:rPr>
                <w:sz w:val="24"/>
              </w:rPr>
              <w:t>警告</w:t>
            </w:r>
          </w:p>
        </w:tc>
      </w:tr>
      <w:tr w:rsidR="006D5FF5" w:rsidRPr="008B4BFD" w:rsidTr="006D5FF5">
        <w:trPr>
          <w:trHeight w:val="291"/>
        </w:trPr>
        <w:tc>
          <w:tcPr>
            <w:tcW w:w="96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Bit6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6D5FF5" w:rsidRPr="008B4BFD" w:rsidRDefault="006776B9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="006D5FF5" w:rsidRPr="008B4BFD">
              <w:rPr>
                <w:sz w:val="24"/>
              </w:rPr>
              <w:t>告警，</w:t>
            </w:r>
            <w:r w:rsidR="006D5FF5" w:rsidRPr="008B4BFD">
              <w:rPr>
                <w:sz w:val="24"/>
              </w:rPr>
              <w:t>1</w:t>
            </w:r>
            <w:r w:rsidR="006D5FF5" w:rsidRPr="008B4BFD">
              <w:rPr>
                <w:sz w:val="24"/>
              </w:rPr>
              <w:t>警告</w:t>
            </w:r>
          </w:p>
        </w:tc>
      </w:tr>
      <w:tr w:rsidR="006D5FF5" w:rsidRPr="008B4BFD" w:rsidTr="006D5FF5">
        <w:trPr>
          <w:trHeight w:val="291"/>
        </w:trPr>
        <w:tc>
          <w:tcPr>
            <w:tcW w:w="96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Bit7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6D5FF5" w:rsidRPr="008B4BFD" w:rsidRDefault="006776B9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6D5FF5" w:rsidRPr="008B4BFD" w:rsidTr="006D5FF5">
        <w:trPr>
          <w:trHeight w:val="276"/>
        </w:trPr>
        <w:tc>
          <w:tcPr>
            <w:tcW w:w="961" w:type="pc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51" w:type="pct"/>
            <w:vMerge w:val="restart"/>
            <w:shd w:val="clear" w:color="auto" w:fill="auto"/>
            <w:noWrap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sum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6D5FF5" w:rsidRPr="008B4BFD" w:rsidRDefault="006D5FF5" w:rsidP="0059251F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Pr="008B4BFD">
              <w:rPr>
                <w:sz w:val="24"/>
              </w:rPr>
              <w:t>2</w:t>
            </w:r>
            <w:r w:rsidR="0059251F">
              <w:rPr>
                <w:rFonts w:hint="eastAsia"/>
                <w:sz w:val="24"/>
              </w:rPr>
              <w:t>8</w:t>
            </w:r>
            <w:r w:rsidRPr="008B4BFD">
              <w:rPr>
                <w:sz w:val="24"/>
              </w:rPr>
              <w:t>的和，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 w:rsidRPr="008B4BFD">
              <w:rPr>
                <w:sz w:val="24"/>
              </w:rPr>
              <w:t>8bit</w:t>
            </w:r>
          </w:p>
        </w:tc>
      </w:tr>
      <w:tr w:rsidR="006D5FF5" w:rsidRPr="008B4BFD" w:rsidTr="006D5FF5">
        <w:trPr>
          <w:trHeight w:val="276"/>
        </w:trPr>
        <w:tc>
          <w:tcPr>
            <w:tcW w:w="961" w:type="pct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751" w:type="pct"/>
            <w:vMerge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0xBC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6D5FF5" w:rsidRPr="008B4BFD" w:rsidRDefault="006D5FF5" w:rsidP="001623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9E5CB4" w:rsidRDefault="009E5CB4" w:rsidP="009E5CB4">
      <w:pPr>
        <w:pStyle w:val="af2"/>
        <w:numPr>
          <w:ilvl w:val="0"/>
          <w:numId w:val="0"/>
        </w:numPr>
        <w:jc w:val="both"/>
        <w:rPr>
          <w:rFonts w:ascii="Times New Roman" w:hint="eastAsia"/>
        </w:rPr>
      </w:pPr>
    </w:p>
    <w:p w:rsidR="008B4BFD" w:rsidRDefault="00B23703" w:rsidP="008B4BFD">
      <w:pPr>
        <w:pStyle w:val="af2"/>
        <w:rPr>
          <w:rFonts w:ascii="Times New Roman" w:hint="eastAsia"/>
        </w:rPr>
      </w:pPr>
      <w:r w:rsidRPr="008B4BFD">
        <w:rPr>
          <w:rFonts w:ascii="Times New Roman"/>
        </w:rPr>
        <w:t>FPGA</w:t>
      </w:r>
      <w:r>
        <w:rPr>
          <w:rFonts w:ascii="Times New Roman" w:hint="eastAsia"/>
        </w:rPr>
        <w:t>写</w:t>
      </w:r>
      <w:r w:rsidRPr="008B4BFD">
        <w:rPr>
          <w:rFonts w:ascii="Times New Roman"/>
        </w:rPr>
        <w:t>28V_MCU1_SP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1438"/>
        <w:gridCol w:w="2617"/>
        <w:gridCol w:w="879"/>
        <w:gridCol w:w="2799"/>
      </w:tblGrid>
      <w:tr w:rsidR="0059251F" w:rsidRPr="008B4BFD" w:rsidTr="005462FD">
        <w:trPr>
          <w:trHeight w:val="276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字节序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59251F" w:rsidRPr="008B4BFD" w:rsidTr="005462FD">
        <w:trPr>
          <w:trHeight w:val="276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51" w:type="pct"/>
            <w:vMerge w:val="restar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0x</w:t>
            </w:r>
            <w:r>
              <w:rPr>
                <w:rFonts w:hint="eastAsia"/>
                <w:b/>
                <w:sz w:val="24"/>
              </w:rPr>
              <w:t>AA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59251F" w:rsidRPr="008B4BFD" w:rsidTr="005462FD">
        <w:trPr>
          <w:trHeight w:val="276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0x</w:t>
            </w:r>
            <w:r>
              <w:rPr>
                <w:rFonts w:hint="eastAsia"/>
                <w:b/>
                <w:sz w:val="24"/>
              </w:rPr>
              <w:t>55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276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59251F" w:rsidRPr="008B4BFD" w:rsidTr="005462FD">
        <w:trPr>
          <w:trHeight w:val="380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3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4</w:t>
            </w:r>
          </w:p>
        </w:tc>
        <w:tc>
          <w:tcPr>
            <w:tcW w:w="751" w:type="pct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5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6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7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8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Pr="008B4BFD">
              <w:rPr>
                <w:sz w:val="24"/>
              </w:rPr>
              <w:t>告警电压阈值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9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10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11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13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14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Pr="008B4BFD">
              <w:rPr>
                <w:sz w:val="24"/>
              </w:rPr>
              <w:t>告警电压阈值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15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16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17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18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19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20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Pr="008B4BFD">
              <w:rPr>
                <w:sz w:val="24"/>
              </w:rPr>
              <w:t>告警电压阈值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21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22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告警电压阈值</w:t>
            </w:r>
          </w:p>
        </w:tc>
      </w:tr>
      <w:tr w:rsidR="0059251F" w:rsidRPr="008B4BFD" w:rsidTr="005462FD">
        <w:trPr>
          <w:trHeight w:val="312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</w:tr>
      <w:tr w:rsidR="0059251F" w:rsidRPr="008B4BFD" w:rsidTr="005462FD">
        <w:trPr>
          <w:trHeight w:val="292"/>
        </w:trPr>
        <w:tc>
          <w:tcPr>
            <w:tcW w:w="961" w:type="pct"/>
            <w:vMerge w:val="restar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 w:val="restar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ON_OFF&amp;WARNNING</w:t>
            </w:r>
          </w:p>
        </w:tc>
        <w:tc>
          <w:tcPr>
            <w:tcW w:w="459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Bit0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59251F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Bit1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59251F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Bit2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59251F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Bit3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59251F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Bit4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SFXJ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59251F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Bit5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SFPSD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59251F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Bit6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BQXJ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59251F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Bit7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59251F" w:rsidRPr="008B4BFD" w:rsidTr="005462FD">
        <w:trPr>
          <w:trHeight w:val="276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51" w:type="pct"/>
            <w:vMerge w:val="restar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sum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Pr="008B4BFD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8</w:t>
            </w:r>
            <w:r w:rsidRPr="008B4BFD">
              <w:rPr>
                <w:sz w:val="24"/>
              </w:rPr>
              <w:t>的和，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 w:rsidRPr="008B4BFD">
              <w:rPr>
                <w:sz w:val="24"/>
              </w:rPr>
              <w:t>8bit</w:t>
            </w:r>
          </w:p>
        </w:tc>
      </w:tr>
      <w:tr w:rsidR="0059251F" w:rsidRPr="008B4BFD" w:rsidTr="005462FD">
        <w:trPr>
          <w:trHeight w:val="276"/>
        </w:trPr>
        <w:tc>
          <w:tcPr>
            <w:tcW w:w="961" w:type="pct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751" w:type="pct"/>
            <w:vMerge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0xBC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59251F" w:rsidRPr="008B4BFD" w:rsidRDefault="0059251F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59251F" w:rsidRPr="0059251F" w:rsidRDefault="0059251F" w:rsidP="0059251F">
      <w:pPr>
        <w:pStyle w:val="af9"/>
        <w:ind w:firstLine="560"/>
      </w:pPr>
    </w:p>
    <w:p w:rsidR="00045184" w:rsidRDefault="00F01881" w:rsidP="00045184">
      <w:pPr>
        <w:pStyle w:val="af4"/>
        <w:rPr>
          <w:rFonts w:ascii="Times New Roman" w:hint="eastAsia"/>
        </w:rPr>
      </w:pPr>
      <w:r w:rsidRPr="008B4BFD">
        <w:rPr>
          <w:rFonts w:ascii="Times New Roman"/>
        </w:rPr>
        <w:t>28V_MCU2_SPI</w:t>
      </w:r>
    </w:p>
    <w:p w:rsidR="0059251F" w:rsidRDefault="00163769" w:rsidP="00163769">
      <w:pPr>
        <w:pStyle w:val="af2"/>
        <w:rPr>
          <w:rFonts w:ascii="Times New Roman" w:hint="eastAsia"/>
        </w:rPr>
      </w:pPr>
      <w:r w:rsidRPr="008B4BFD">
        <w:rPr>
          <w:rFonts w:ascii="Times New Roman"/>
        </w:rPr>
        <w:t>FPGA</w:t>
      </w:r>
      <w:r w:rsidRPr="008B4BFD">
        <w:rPr>
          <w:rFonts w:ascii="Times New Roman"/>
        </w:rPr>
        <w:t>读</w:t>
      </w:r>
      <w:r>
        <w:rPr>
          <w:rFonts w:ascii="Times New Roman"/>
        </w:rPr>
        <w:t>28V_MCU</w:t>
      </w:r>
      <w:r>
        <w:rPr>
          <w:rFonts w:ascii="Times New Roman" w:hint="eastAsia"/>
        </w:rPr>
        <w:t>2</w:t>
      </w:r>
      <w:r w:rsidRPr="008B4BFD">
        <w:rPr>
          <w:rFonts w:ascii="Times New Roman"/>
        </w:rPr>
        <w:t>_SPI</w:t>
      </w:r>
      <w:r>
        <w:rPr>
          <w:rFonts w:ascii="Times New Roman" w:hint="eastAsia"/>
        </w:rPr>
        <w:t>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1438"/>
        <w:gridCol w:w="2617"/>
        <w:gridCol w:w="879"/>
        <w:gridCol w:w="2799"/>
      </w:tblGrid>
      <w:tr w:rsidR="00163769" w:rsidRPr="008B4BFD" w:rsidTr="005462FD">
        <w:trPr>
          <w:trHeight w:val="276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字节序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163769" w:rsidRPr="008B4BFD" w:rsidTr="005462FD">
        <w:trPr>
          <w:trHeight w:val="276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51" w:type="pct"/>
            <w:vMerge w:val="restar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0x55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163769" w:rsidRPr="008B4BFD" w:rsidTr="005462FD">
        <w:trPr>
          <w:trHeight w:val="276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b/>
                <w:sz w:val="24"/>
              </w:rPr>
            </w:pPr>
            <w:r w:rsidRPr="008B4BFD">
              <w:rPr>
                <w:b/>
                <w:sz w:val="24"/>
              </w:rPr>
              <w:t>0xAA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276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163769" w:rsidRPr="008B4BFD" w:rsidTr="005462FD">
        <w:trPr>
          <w:trHeight w:val="380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3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4</w:t>
            </w:r>
          </w:p>
        </w:tc>
        <w:tc>
          <w:tcPr>
            <w:tcW w:w="751" w:type="pct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1637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5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 w:rsidR="009E5CB4">
              <w:rPr>
                <w:rFonts w:hint="eastAsia"/>
                <w:sz w:val="24"/>
              </w:rPr>
              <w:t>9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6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设备电流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7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8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设备电压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9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10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1637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11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 w:rsidR="009E5CB4">
              <w:rPr>
                <w:rFonts w:hint="eastAsia"/>
                <w:sz w:val="24"/>
              </w:rPr>
              <w:t>A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设备电流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13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14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设备电压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15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16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17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 w:rsidR="009E5CB4">
              <w:rPr>
                <w:rFonts w:hint="eastAsia"/>
                <w:sz w:val="24"/>
              </w:rPr>
              <w:t>B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18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设备电流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19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20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1637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设备电压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lastRenderedPageBreak/>
              <w:t>21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1637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 w:rsidR="009E5CB4">
              <w:rPr>
                <w:rFonts w:hint="eastAsia"/>
                <w:sz w:val="24"/>
              </w:rPr>
              <w:t>C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设备电流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设备电压</w:t>
            </w:r>
          </w:p>
        </w:tc>
      </w:tr>
      <w:tr w:rsidR="00163769" w:rsidRPr="008B4BFD" w:rsidTr="005462FD">
        <w:trPr>
          <w:trHeight w:val="312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</w:tr>
      <w:tr w:rsidR="00163769" w:rsidRPr="008B4BFD" w:rsidTr="005462FD">
        <w:trPr>
          <w:trHeight w:val="292"/>
        </w:trPr>
        <w:tc>
          <w:tcPr>
            <w:tcW w:w="961" w:type="pct"/>
            <w:vMerge w:val="restar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 w:val="restar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ON_OFF&amp;WARNNING</w:t>
            </w:r>
          </w:p>
        </w:tc>
        <w:tc>
          <w:tcPr>
            <w:tcW w:w="459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Bit0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163769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Bit1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163769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Bit2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163769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Bit3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163769" w:rsidRPr="008B4BFD" w:rsidRDefault="00163769" w:rsidP="001637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163769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Bit4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163769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Bit5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163769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Bit6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163769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Bit7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163769" w:rsidRPr="008B4BFD" w:rsidRDefault="00163769" w:rsidP="001637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163769" w:rsidRPr="008B4BFD" w:rsidTr="005462FD">
        <w:trPr>
          <w:trHeight w:val="276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51" w:type="pct"/>
            <w:vMerge w:val="restar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sum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Pr="008B4BFD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8</w:t>
            </w:r>
            <w:r w:rsidRPr="008B4BFD">
              <w:rPr>
                <w:sz w:val="24"/>
              </w:rPr>
              <w:t>的和，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 w:rsidRPr="008B4BFD">
              <w:rPr>
                <w:sz w:val="24"/>
              </w:rPr>
              <w:t>8bit</w:t>
            </w:r>
          </w:p>
        </w:tc>
      </w:tr>
      <w:tr w:rsidR="00163769" w:rsidRPr="008B4BFD" w:rsidTr="005462FD">
        <w:trPr>
          <w:trHeight w:val="276"/>
        </w:trPr>
        <w:tc>
          <w:tcPr>
            <w:tcW w:w="961" w:type="pct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751" w:type="pct"/>
            <w:vMerge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0xBC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163769" w:rsidRPr="008B4BFD" w:rsidRDefault="00163769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9E5CB4" w:rsidRDefault="009E5CB4" w:rsidP="009E5CB4">
      <w:pPr>
        <w:pStyle w:val="af2"/>
        <w:numPr>
          <w:ilvl w:val="0"/>
          <w:numId w:val="0"/>
        </w:numPr>
        <w:jc w:val="both"/>
        <w:rPr>
          <w:rFonts w:ascii="Times New Roman" w:hint="eastAsia"/>
        </w:rPr>
      </w:pPr>
    </w:p>
    <w:p w:rsidR="00163769" w:rsidRDefault="00163769" w:rsidP="00163769">
      <w:pPr>
        <w:pStyle w:val="af2"/>
        <w:rPr>
          <w:rFonts w:ascii="Times New Roman" w:hint="eastAsia"/>
        </w:rPr>
      </w:pPr>
      <w:r w:rsidRPr="008B4BFD">
        <w:rPr>
          <w:rFonts w:ascii="Times New Roman"/>
        </w:rPr>
        <w:t>FPGA</w:t>
      </w:r>
      <w:r w:rsidR="009E5CB4">
        <w:rPr>
          <w:rFonts w:ascii="Times New Roman" w:hint="eastAsia"/>
        </w:rPr>
        <w:t>写</w:t>
      </w:r>
      <w:r>
        <w:rPr>
          <w:rFonts w:ascii="Times New Roman"/>
        </w:rPr>
        <w:t>28V_MCU</w:t>
      </w:r>
      <w:r>
        <w:rPr>
          <w:rFonts w:ascii="Times New Roman" w:hint="eastAsia"/>
        </w:rPr>
        <w:t>2</w:t>
      </w:r>
      <w:r w:rsidRPr="008B4BFD">
        <w:rPr>
          <w:rFonts w:ascii="Times New Roman"/>
        </w:rPr>
        <w:t>_SPI</w:t>
      </w:r>
      <w:r>
        <w:rPr>
          <w:rFonts w:ascii="Times New Roman" w:hint="eastAsia"/>
        </w:rPr>
        <w:t>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1438"/>
        <w:gridCol w:w="2617"/>
        <w:gridCol w:w="879"/>
        <w:gridCol w:w="2799"/>
      </w:tblGrid>
      <w:tr w:rsidR="009E5CB4" w:rsidRPr="008B4BFD" w:rsidTr="005462FD">
        <w:trPr>
          <w:trHeight w:val="276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字节序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9E5CB4" w:rsidRPr="008B4BFD" w:rsidTr="005462FD">
        <w:trPr>
          <w:trHeight w:val="276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51" w:type="pct"/>
            <w:vMerge w:val="restar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0x</w:t>
            </w:r>
            <w:r>
              <w:rPr>
                <w:rFonts w:hint="eastAsia"/>
                <w:b/>
                <w:sz w:val="24"/>
              </w:rPr>
              <w:t>AA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9E5CB4" w:rsidRPr="008B4BFD" w:rsidTr="005462FD">
        <w:trPr>
          <w:trHeight w:val="276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0x</w:t>
            </w:r>
            <w:r>
              <w:rPr>
                <w:rFonts w:hint="eastAsia"/>
                <w:b/>
                <w:sz w:val="24"/>
              </w:rPr>
              <w:t>55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276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9E5CB4" w:rsidRPr="008B4BFD" w:rsidTr="005462FD">
        <w:trPr>
          <w:trHeight w:val="380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3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4</w:t>
            </w:r>
          </w:p>
        </w:tc>
        <w:tc>
          <w:tcPr>
            <w:tcW w:w="751" w:type="pct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5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6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7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8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告警电压阈值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9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10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11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12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13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14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告警电压阈值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15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16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17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18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19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lastRenderedPageBreak/>
              <w:t>20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告警电压阈值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21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0x00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C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设备告警电流阈值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I-low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V-high</w:t>
            </w:r>
          </w:p>
        </w:tc>
        <w:tc>
          <w:tcPr>
            <w:tcW w:w="1921" w:type="pct"/>
            <w:gridSpan w:val="2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告警电压阈值</w:t>
            </w:r>
          </w:p>
        </w:tc>
      </w:tr>
      <w:tr w:rsidR="009E5CB4" w:rsidRPr="008B4BFD" w:rsidTr="005462FD">
        <w:trPr>
          <w:trHeight w:val="312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V-low</w:t>
            </w:r>
          </w:p>
        </w:tc>
        <w:tc>
          <w:tcPr>
            <w:tcW w:w="1921" w:type="pct"/>
            <w:gridSpan w:val="2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</w:tr>
      <w:tr w:rsidR="009E5CB4" w:rsidRPr="008B4BFD" w:rsidTr="005462FD">
        <w:trPr>
          <w:trHeight w:val="292"/>
        </w:trPr>
        <w:tc>
          <w:tcPr>
            <w:tcW w:w="961" w:type="pct"/>
            <w:vMerge w:val="restar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 w:val="restar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ON_OFF&amp;WARNNING</w:t>
            </w:r>
          </w:p>
        </w:tc>
        <w:tc>
          <w:tcPr>
            <w:tcW w:w="459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Bit0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9E5CB4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Bit1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9E5CB4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Bit2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9E5CB4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Bit3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开启，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开启</w:t>
            </w:r>
          </w:p>
        </w:tc>
      </w:tr>
      <w:tr w:rsidR="009E5CB4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Bit4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9E5CB4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Bit5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9E5CB4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Bit6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BF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9E5CB4" w:rsidRPr="008B4BFD" w:rsidTr="005462FD">
        <w:trPr>
          <w:trHeight w:val="291"/>
        </w:trPr>
        <w:tc>
          <w:tcPr>
            <w:tcW w:w="96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Bit7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 w:rsidRPr="008B4BFD">
              <w:rPr>
                <w:sz w:val="24"/>
              </w:rPr>
              <w:t>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告警，</w:t>
            </w:r>
            <w:r w:rsidRPr="008B4BFD">
              <w:rPr>
                <w:sz w:val="24"/>
              </w:rPr>
              <w:t>1</w:t>
            </w:r>
            <w:r w:rsidRPr="008B4BFD">
              <w:rPr>
                <w:sz w:val="24"/>
              </w:rPr>
              <w:t>警告</w:t>
            </w:r>
          </w:p>
        </w:tc>
      </w:tr>
      <w:tr w:rsidR="009E5CB4" w:rsidRPr="008B4BFD" w:rsidTr="005462FD">
        <w:trPr>
          <w:trHeight w:val="276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51" w:type="pct"/>
            <w:vMerge w:val="restar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sum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Pr="008B4BFD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8</w:t>
            </w:r>
            <w:r w:rsidRPr="008B4BFD">
              <w:rPr>
                <w:sz w:val="24"/>
              </w:rPr>
              <w:t>的和，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 w:rsidRPr="008B4BFD">
              <w:rPr>
                <w:sz w:val="24"/>
              </w:rPr>
              <w:t>8bit</w:t>
            </w:r>
          </w:p>
        </w:tc>
      </w:tr>
      <w:tr w:rsidR="009E5CB4" w:rsidRPr="008B4BFD" w:rsidTr="005462FD">
        <w:trPr>
          <w:trHeight w:val="276"/>
        </w:trPr>
        <w:tc>
          <w:tcPr>
            <w:tcW w:w="961" w:type="pct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751" w:type="pct"/>
            <w:vMerge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0xBC</w:t>
            </w:r>
          </w:p>
        </w:tc>
        <w:tc>
          <w:tcPr>
            <w:tcW w:w="1921" w:type="pct"/>
            <w:gridSpan w:val="2"/>
            <w:shd w:val="clear" w:color="auto" w:fill="auto"/>
            <w:vAlign w:val="center"/>
          </w:tcPr>
          <w:p w:rsidR="009E5CB4" w:rsidRPr="008B4BFD" w:rsidRDefault="009E5CB4" w:rsidP="005462FD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9E5CB4" w:rsidRPr="009E5CB4" w:rsidRDefault="009E5CB4" w:rsidP="009E5CB4">
      <w:pPr>
        <w:pStyle w:val="af9"/>
        <w:ind w:firstLine="560"/>
      </w:pPr>
    </w:p>
    <w:sectPr w:rsidR="009E5CB4" w:rsidRPr="009E5CB4" w:rsidSect="006A58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587" w:right="1134" w:bottom="1134" w:left="1417" w:header="1020" w:footer="850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62FD" w:rsidRDefault="005462FD">
      <w:r>
        <w:separator/>
      </w:r>
    </w:p>
  </w:endnote>
  <w:endnote w:type="continuationSeparator" w:id="0">
    <w:p w:rsidR="005462FD" w:rsidRDefault="00546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Arial Unicode MS"/>
    <w:panose1 w:val="02010609060101010101"/>
    <w:charset w:val="86"/>
    <w:family w:val="modern"/>
    <w:notTrueType/>
    <w:pitch w:val="fixed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2FD" w:rsidRDefault="005462FD" w:rsidP="006A588B">
    <w:pPr>
      <w:pStyle w:val="afff5"/>
      <w:framePr w:wrap="around" w:vAnchor="text" w:hAnchor="margin" w:xAlign="outside" w:y="1"/>
      <w:rPr>
        <w:rStyle w:val="afff7"/>
      </w:rPr>
    </w:pPr>
    <w:r>
      <w:rPr>
        <w:rStyle w:val="afff7"/>
      </w:rPr>
      <w:fldChar w:fldCharType="begin"/>
    </w:r>
    <w:r>
      <w:rPr>
        <w:rStyle w:val="afff7"/>
      </w:rPr>
      <w:instrText xml:space="preserve">PAGE  </w:instrText>
    </w:r>
    <w:r>
      <w:rPr>
        <w:rStyle w:val="afff7"/>
      </w:rPr>
      <w:fldChar w:fldCharType="separate"/>
    </w:r>
    <w:r>
      <w:rPr>
        <w:rStyle w:val="afff7"/>
        <w:noProof/>
      </w:rPr>
      <w:t>2</w:t>
    </w:r>
    <w:r>
      <w:rPr>
        <w:rStyle w:val="afff7"/>
      </w:rPr>
      <w:fldChar w:fldCharType="end"/>
    </w:r>
  </w:p>
  <w:p w:rsidR="005462FD" w:rsidRDefault="005462FD" w:rsidP="006A588B">
    <w:pPr>
      <w:pStyle w:val="afff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2FD" w:rsidRPr="006A588B" w:rsidRDefault="005462FD" w:rsidP="006A588B">
    <w:pPr>
      <w:pStyle w:val="afff6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2FD" w:rsidRPr="006A588B" w:rsidRDefault="005462FD" w:rsidP="006A588B">
    <w:pPr>
      <w:pStyle w:val="afff6"/>
    </w:pPr>
    <w:r>
      <w:fldChar w:fldCharType="begin"/>
    </w:r>
    <w:r>
      <w:instrText xml:space="preserve"> </w:instrText>
    </w:r>
    <w:r>
      <w:rPr>
        <w:rFonts w:hint="eastAsia"/>
      </w:rPr>
      <w:instrText>PAGE  \* MERGEFORMAT</w:instrText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62FD" w:rsidRDefault="005462FD">
      <w:r>
        <w:separator/>
      </w:r>
    </w:p>
  </w:footnote>
  <w:footnote w:type="continuationSeparator" w:id="0">
    <w:p w:rsidR="005462FD" w:rsidRDefault="005462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2FD" w:rsidRDefault="005462FD"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2FD" w:rsidRPr="006A588B" w:rsidRDefault="005462FD" w:rsidP="006A588B">
    <w:pPr>
      <w:pStyle w:val="a"/>
    </w:pPr>
    <w:r>
      <w:tab/>
    </w:r>
    <w:r>
      <w:rPr>
        <w:rFonts w:hint="eastAsia"/>
      </w:rPr>
      <w:t>快反镜通信协议</w:t>
    </w:r>
    <w:r>
      <w:tab/>
      <w:t xml:space="preserve">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2FD" w:rsidRPr="006A588B" w:rsidRDefault="005462FD" w:rsidP="006A588B">
    <w:pPr>
      <w:pStyle w:val="afffa"/>
      <w:tabs>
        <w:tab w:val="clear" w:pos="4153"/>
        <w:tab w:val="clear" w:pos="8306"/>
        <w:tab w:val="center" w:pos="4678"/>
        <w:tab w:val="right" w:pos="9356"/>
      </w:tabs>
    </w:pPr>
    <w:r>
      <w:rPr>
        <w:rFonts w:hint="eastAsia"/>
      </w:rPr>
      <w:t>快反镜通信协议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F24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50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422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9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</w:lvl>
  </w:abstractNum>
  <w:abstractNum w:abstractNumId="1">
    <w:nsid w:val="040A15CD"/>
    <w:multiLevelType w:val="multilevel"/>
    <w:tmpl w:val="6C0C6E1C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>
    <w:nsid w:val="14466AC5"/>
    <w:multiLevelType w:val="multilevel"/>
    <w:tmpl w:val="7D743B84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3">
    <w:nsid w:val="19A33BB8"/>
    <w:multiLevelType w:val="multilevel"/>
    <w:tmpl w:val="F6F2369C"/>
    <w:lvl w:ilvl="0">
      <w:start w:val="1"/>
      <w:numFmt w:val="decimal"/>
      <w:suff w:val="nothing"/>
      <w:lvlText w:val="%1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4">
    <w:nsid w:val="24644CF4"/>
    <w:multiLevelType w:val="multilevel"/>
    <w:tmpl w:val="FC4203C2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5">
    <w:nsid w:val="33075066"/>
    <w:multiLevelType w:val="multilevel"/>
    <w:tmpl w:val="0B7E3256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561" w:firstLine="562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6">
    <w:nsid w:val="33661BA1"/>
    <w:multiLevelType w:val="multilevel"/>
    <w:tmpl w:val="16D8B460"/>
    <w:lvl w:ilvl="0">
      <w:start w:val="1"/>
      <w:numFmt w:val="none"/>
      <w:pStyle w:val="a"/>
      <w:suff w:val="nothing"/>
      <w:lvlText w:val="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7">
    <w:nsid w:val="34251C7D"/>
    <w:multiLevelType w:val="hybridMultilevel"/>
    <w:tmpl w:val="667069FE"/>
    <w:lvl w:ilvl="0" w:tplc="7646D22C">
      <w:start w:val="1"/>
      <w:numFmt w:val="none"/>
      <w:pStyle w:val="a0"/>
      <w:lvlText w:val="%1示例："/>
      <w:lvlJc w:val="left"/>
      <w:pPr>
        <w:tabs>
          <w:tab w:val="num" w:pos="0"/>
        </w:tabs>
        <w:ind w:left="0" w:firstLine="48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3586118A"/>
    <w:multiLevelType w:val="multilevel"/>
    <w:tmpl w:val="0409001D"/>
    <w:name w:val="7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9">
    <w:nsid w:val="3E3C4C0E"/>
    <w:multiLevelType w:val="multilevel"/>
    <w:tmpl w:val="D1ECD96C"/>
    <w:lvl w:ilvl="0">
      <w:start w:val="1"/>
      <w:numFmt w:val="decimal"/>
      <w:suff w:val="nothing"/>
      <w:lvlText w:val="%1　"/>
      <w:lvlJc w:val="left"/>
      <w:pPr>
        <w:ind w:left="267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267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267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267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267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267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267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267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267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10">
    <w:nsid w:val="43E2091F"/>
    <w:multiLevelType w:val="hybridMultilevel"/>
    <w:tmpl w:val="CE6EEBDE"/>
    <w:lvl w:ilvl="0" w:tplc="B7A6D764">
      <w:start w:val="1"/>
      <w:numFmt w:val="decimal"/>
      <w:pStyle w:val="a1"/>
      <w:lvlText w:val="示例%1："/>
      <w:lvlJc w:val="left"/>
      <w:pPr>
        <w:tabs>
          <w:tab w:val="num" w:pos="1361"/>
        </w:tabs>
        <w:ind w:left="0" w:firstLine="48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44EB20D5"/>
    <w:multiLevelType w:val="hybridMultilevel"/>
    <w:tmpl w:val="5494292E"/>
    <w:lvl w:ilvl="0" w:tplc="A0E6329E">
      <w:start w:val="1"/>
      <w:numFmt w:val="lowerLetter"/>
      <w:pStyle w:val="a2"/>
      <w:lvlText w:val="%1)　"/>
      <w:lvlJc w:val="left"/>
      <w:pPr>
        <w:tabs>
          <w:tab w:val="num" w:pos="0"/>
        </w:tabs>
        <w:ind w:left="1122" w:hanging="561"/>
      </w:pPr>
      <w:rPr>
        <w:rFonts w:ascii="Times New Roman" w:eastAsia="宋体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496E4D7B"/>
    <w:multiLevelType w:val="hybridMultilevel"/>
    <w:tmpl w:val="51EA0EC4"/>
    <w:lvl w:ilvl="0" w:tplc="E566FB6E">
      <w:start w:val="1"/>
      <w:numFmt w:val="decimal"/>
      <w:pStyle w:val="a3"/>
      <w:lvlText w:val="注%1："/>
      <w:lvlJc w:val="left"/>
      <w:pPr>
        <w:tabs>
          <w:tab w:val="num" w:pos="1083"/>
        </w:tabs>
        <w:ind w:left="1083" w:hanging="601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4A137C41"/>
    <w:multiLevelType w:val="multilevel"/>
    <w:tmpl w:val="76644F92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561" w:firstLine="562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14">
    <w:nsid w:val="4BDC09C3"/>
    <w:multiLevelType w:val="multilevel"/>
    <w:tmpl w:val="91D2AA12"/>
    <w:lvl w:ilvl="0">
      <w:start w:val="1"/>
      <w:numFmt w:val="upperLetter"/>
      <w:suff w:val="nothing"/>
      <w:lvlText w:val="附录%1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1">
      <w:start w:val="1"/>
      <w:numFmt w:val="decimal"/>
      <w:suff w:val="nothing"/>
      <w:lvlText w:val="%1.%2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kern w:val="0"/>
        <w:sz w:val="28"/>
        <w:u w:val="none"/>
        <w:em w:val="none"/>
      </w:rPr>
    </w:lvl>
    <w:lvl w:ilvl="2">
      <w:start w:val="1"/>
      <w:numFmt w:val="decimal"/>
      <w:pStyle w:val="a4"/>
      <w:suff w:val="nothing"/>
      <w:lvlText w:val="%1.%2.%3　"/>
      <w:lvlJc w:val="left"/>
      <w:pPr>
        <w:ind w:left="284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  <w:em w:val="none"/>
      </w:rPr>
    </w:lvl>
    <w:lvl w:ilvl="3">
      <w:start w:val="1"/>
      <w:numFmt w:val="decimal"/>
      <w:suff w:val="nothing"/>
      <w:lvlText w:val="%1.%2.%3.%4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4">
      <w:start w:val="1"/>
      <w:numFmt w:val="decimal"/>
      <w:suff w:val="nothing"/>
      <w:lvlText w:val="%1.%2.%3.%4.%5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5">
      <w:start w:val="1"/>
      <w:numFmt w:val="decimal"/>
      <w:suff w:val="nothing"/>
      <w:lvlText w:val="%1.%2.%3.%4.%5.%6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6">
      <w:start w:val="1"/>
      <w:numFmt w:val="decimal"/>
      <w:suff w:val="nothing"/>
      <w:lvlText w:val="%1.%2.%3.%4.%5.%6.%7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7">
      <w:start w:val="1"/>
      <w:numFmt w:val="none"/>
      <w:lvlText w:val=""/>
      <w:lvlJc w:val="left"/>
      <w:pPr>
        <w:tabs>
          <w:tab w:val="num" w:pos="343"/>
        </w:tabs>
        <w:ind w:left="-17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  <w:em w:val="none"/>
      </w:rPr>
    </w:lvl>
    <w:lvl w:ilvl="8">
      <w:start w:val="1"/>
      <w:numFmt w:val="none"/>
      <w:lvlText w:val=""/>
      <w:lvlJc w:val="left"/>
      <w:pPr>
        <w:tabs>
          <w:tab w:val="num" w:pos="343"/>
        </w:tabs>
        <w:ind w:left="-17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  <w:em w:val="none"/>
      </w:rPr>
    </w:lvl>
  </w:abstractNum>
  <w:abstractNum w:abstractNumId="15">
    <w:nsid w:val="4CAE691B"/>
    <w:multiLevelType w:val="hybridMultilevel"/>
    <w:tmpl w:val="1CCCFD46"/>
    <w:lvl w:ilvl="0" w:tplc="9E5E20BC">
      <w:start w:val="1"/>
      <w:numFmt w:val="decimal"/>
      <w:pStyle w:val="a5"/>
      <w:lvlText w:val="%1)　"/>
      <w:lvlJc w:val="left"/>
      <w:pPr>
        <w:tabs>
          <w:tab w:val="num" w:pos="0"/>
        </w:tabs>
        <w:ind w:left="1678" w:hanging="555"/>
      </w:pPr>
      <w:rPr>
        <w:rFonts w:ascii="Times New Roman" w:eastAsia="宋体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4D7414E4"/>
    <w:multiLevelType w:val="hybridMultilevel"/>
    <w:tmpl w:val="BC1E7F64"/>
    <w:lvl w:ilvl="0" w:tplc="F71CB582">
      <w:start w:val="1"/>
      <w:numFmt w:val="lowerLetter"/>
      <w:pStyle w:val="a6"/>
      <w:lvlText w:val="%1)　"/>
      <w:lvlJc w:val="left"/>
      <w:pPr>
        <w:tabs>
          <w:tab w:val="num" w:pos="482"/>
        </w:tabs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50A74FE3"/>
    <w:multiLevelType w:val="multilevel"/>
    <w:tmpl w:val="FC4203C2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18">
    <w:nsid w:val="52D57CEB"/>
    <w:multiLevelType w:val="multilevel"/>
    <w:tmpl w:val="3DF8CAC6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561" w:firstLine="562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19">
    <w:nsid w:val="557C2AF5"/>
    <w:multiLevelType w:val="multilevel"/>
    <w:tmpl w:val="0D1E95D0"/>
    <w:lvl w:ilvl="0">
      <w:start w:val="1"/>
      <w:numFmt w:val="decimal"/>
      <w:pStyle w:val="a7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auto"/>
        <w:sz w:val="28"/>
        <w:u w:val="none"/>
        <w:em w:val="none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0">
    <w:nsid w:val="56827BEC"/>
    <w:multiLevelType w:val="hybridMultilevel"/>
    <w:tmpl w:val="C9488448"/>
    <w:lvl w:ilvl="0" w:tplc="4F9A33C8">
      <w:start w:val="1"/>
      <w:numFmt w:val="decimal"/>
      <w:pStyle w:val="a8"/>
      <w:lvlText w:val="注%1："/>
      <w:lvlJc w:val="left"/>
      <w:pPr>
        <w:tabs>
          <w:tab w:val="num" w:pos="1000"/>
        </w:tabs>
        <w:ind w:left="1000" w:hanging="60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>
    <w:nsid w:val="5E147F33"/>
    <w:multiLevelType w:val="multilevel"/>
    <w:tmpl w:val="2E3C25C6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22">
    <w:nsid w:val="604C0D20"/>
    <w:multiLevelType w:val="multilevel"/>
    <w:tmpl w:val="B1C665E2"/>
    <w:lvl w:ilvl="0">
      <w:start w:val="1"/>
      <w:numFmt w:val="upperLetter"/>
      <w:pStyle w:val="a9"/>
      <w:suff w:val="nothing"/>
      <w:lvlText w:val="附录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  <w:em w:val="none"/>
      </w:rPr>
    </w:lvl>
    <w:lvl w:ilvl="1">
      <w:start w:val="1"/>
      <w:numFmt w:val="decimal"/>
      <w:pStyle w:val="aa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b"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3">
      <w:start w:val="1"/>
      <w:numFmt w:val="decimal"/>
      <w:pStyle w:val="ac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4">
      <w:start w:val="1"/>
      <w:numFmt w:val="decimal"/>
      <w:pStyle w:val="ad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5">
      <w:start w:val="1"/>
      <w:numFmt w:val="decimal"/>
      <w:pStyle w:val="ae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6">
      <w:start w:val="1"/>
      <w:numFmt w:val="decimal"/>
      <w:pStyle w:val="af"/>
      <w:suff w:val="nothing"/>
      <w:lvlText w:val="%1.%2.%3.%4.%5.%6.%7　"/>
      <w:lvlJc w:val="left"/>
      <w:pPr>
        <w:ind w:left="1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7">
      <w:start w:val="1"/>
      <w:numFmt w:val="decimal"/>
      <w:lvlRestart w:val="1"/>
      <w:pStyle w:val="af0"/>
      <w:suff w:val="nothing"/>
      <w:lvlText w:val="图%1.%8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color w:val="auto"/>
        <w:kern w:val="0"/>
        <w:sz w:val="28"/>
        <w:szCs w:val="28"/>
        <w:u w:val="none"/>
        <w:em w:val="none"/>
      </w:rPr>
    </w:lvl>
    <w:lvl w:ilvl="8">
      <w:start w:val="1"/>
      <w:numFmt w:val="decimal"/>
      <w:lvlRestart w:val="1"/>
      <w:pStyle w:val="af1"/>
      <w:suff w:val="nothing"/>
      <w:lvlText w:val="表%1.%9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>
    <w:nsid w:val="615D7218"/>
    <w:multiLevelType w:val="multilevel"/>
    <w:tmpl w:val="05282520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24">
    <w:nsid w:val="646260FA"/>
    <w:multiLevelType w:val="multilevel"/>
    <w:tmpl w:val="9B66377C"/>
    <w:lvl w:ilvl="0">
      <w:start w:val="1"/>
      <w:numFmt w:val="decimal"/>
      <w:pStyle w:val="af2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auto"/>
        <w:sz w:val="28"/>
        <w:u w:val="none"/>
        <w:em w:val="none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5">
    <w:nsid w:val="6CEA2025"/>
    <w:multiLevelType w:val="multilevel"/>
    <w:tmpl w:val="636CB77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/>
        <w:i w:val="0"/>
        <w:color w:val="auto"/>
        <w:sz w:val="28"/>
        <w:u w:val="none"/>
        <w:em w:val="none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/>
        <w:i w:val="0"/>
        <w:sz w:val="28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6">
    <w:nsid w:val="75FC0B85"/>
    <w:multiLevelType w:val="multilevel"/>
    <w:tmpl w:val="8F902B12"/>
    <w:lvl w:ilvl="0">
      <w:start w:val="1"/>
      <w:numFmt w:val="decimal"/>
      <w:pStyle w:val="af3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f4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pStyle w:val="af5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f6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f7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af8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pStyle w:val="af9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pStyle w:val="afa"/>
      <w:suff w:val="nothing"/>
      <w:lvlText w:val="%8)　"/>
      <w:lvlJc w:val="left"/>
      <w:pPr>
        <w:ind w:left="105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pStyle w:val="afb"/>
      <w:suff w:val="nothing"/>
      <w:lvlText w:val="%9)　"/>
      <w:lvlJc w:val="left"/>
      <w:pPr>
        <w:ind w:left="1785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27">
    <w:nsid w:val="77EF575E"/>
    <w:multiLevelType w:val="hybridMultilevel"/>
    <w:tmpl w:val="CF14DEFE"/>
    <w:lvl w:ilvl="0" w:tplc="664A8994">
      <w:start w:val="1"/>
      <w:numFmt w:val="none"/>
      <w:pStyle w:val="afc"/>
      <w:lvlText w:val="注："/>
      <w:lvlJc w:val="left"/>
      <w:pPr>
        <w:tabs>
          <w:tab w:val="num" w:pos="964"/>
        </w:tabs>
        <w:ind w:left="964" w:hanging="488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95F097E"/>
    <w:multiLevelType w:val="hybridMultilevel"/>
    <w:tmpl w:val="0E82F1EA"/>
    <w:lvl w:ilvl="0" w:tplc="6584E2EC">
      <w:start w:val="1"/>
      <w:numFmt w:val="none"/>
      <w:pStyle w:val="afd"/>
      <w:lvlText w:val="注："/>
      <w:lvlJc w:val="left"/>
      <w:pPr>
        <w:tabs>
          <w:tab w:val="num" w:pos="800"/>
        </w:tabs>
        <w:ind w:left="800" w:hanging="40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EED1E6C"/>
    <w:multiLevelType w:val="multilevel"/>
    <w:tmpl w:val="4BA6ACD6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num w:numId="1">
    <w:abstractNumId w:val="14"/>
  </w:num>
  <w:num w:numId="2">
    <w:abstractNumId w:val="7"/>
  </w:num>
  <w:num w:numId="3">
    <w:abstractNumId w:val="10"/>
  </w:num>
  <w:num w:numId="4">
    <w:abstractNumId w:val="24"/>
  </w:num>
  <w:num w:numId="5">
    <w:abstractNumId w:val="19"/>
  </w:num>
  <w:num w:numId="6">
    <w:abstractNumId w:val="12"/>
  </w:num>
  <w:num w:numId="7">
    <w:abstractNumId w:val="16"/>
  </w:num>
  <w:num w:numId="8">
    <w:abstractNumId w:val="11"/>
  </w:num>
  <w:num w:numId="9">
    <w:abstractNumId w:val="15"/>
  </w:num>
  <w:num w:numId="10">
    <w:abstractNumId w:val="27"/>
  </w:num>
  <w:num w:numId="11">
    <w:abstractNumId w:val="28"/>
  </w:num>
  <w:num w:numId="12">
    <w:abstractNumId w:val="20"/>
  </w:num>
  <w:num w:numId="13">
    <w:abstractNumId w:val="22"/>
  </w:num>
  <w:num w:numId="14">
    <w:abstractNumId w:val="3"/>
  </w:num>
  <w:num w:numId="15">
    <w:abstractNumId w:val="13"/>
  </w:num>
  <w:num w:numId="16">
    <w:abstractNumId w:val="18"/>
  </w:num>
  <w:num w:numId="17">
    <w:abstractNumId w:val="5"/>
  </w:num>
  <w:num w:numId="18">
    <w:abstractNumId w:val="23"/>
  </w:num>
  <w:num w:numId="19">
    <w:abstractNumId w:val="6"/>
  </w:num>
  <w:num w:numId="20">
    <w:abstractNumId w:val="21"/>
  </w:num>
  <w:num w:numId="21">
    <w:abstractNumId w:val="29"/>
  </w:num>
  <w:num w:numId="22">
    <w:abstractNumId w:val="2"/>
  </w:num>
  <w:num w:numId="23">
    <w:abstractNumId w:val="9"/>
  </w:num>
  <w:num w:numId="24">
    <w:abstractNumId w:val="17"/>
  </w:num>
  <w:num w:numId="25">
    <w:abstractNumId w:val="4"/>
  </w:num>
  <w:num w:numId="26">
    <w:abstractNumId w:val="0"/>
  </w:num>
  <w:num w:numId="27">
    <w:abstractNumId w:val="26"/>
  </w:num>
  <w:num w:numId="28">
    <w:abstractNumId w:val="1"/>
  </w:num>
  <w:num w:numId="29">
    <w:abstractNumId w:val="25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88B"/>
    <w:rsid w:val="000014AB"/>
    <w:rsid w:val="000059B4"/>
    <w:rsid w:val="00014488"/>
    <w:rsid w:val="00014D0E"/>
    <w:rsid w:val="00015DD6"/>
    <w:rsid w:val="000335BF"/>
    <w:rsid w:val="000356EF"/>
    <w:rsid w:val="000410CB"/>
    <w:rsid w:val="00041D21"/>
    <w:rsid w:val="0004255C"/>
    <w:rsid w:val="00043AB6"/>
    <w:rsid w:val="00045184"/>
    <w:rsid w:val="000542D5"/>
    <w:rsid w:val="00057552"/>
    <w:rsid w:val="00057F45"/>
    <w:rsid w:val="00063B43"/>
    <w:rsid w:val="00067307"/>
    <w:rsid w:val="0007321C"/>
    <w:rsid w:val="00073432"/>
    <w:rsid w:val="000850A9"/>
    <w:rsid w:val="0009005B"/>
    <w:rsid w:val="000956EA"/>
    <w:rsid w:val="000A060C"/>
    <w:rsid w:val="000A390E"/>
    <w:rsid w:val="000A3A7A"/>
    <w:rsid w:val="000A5349"/>
    <w:rsid w:val="000B3F4C"/>
    <w:rsid w:val="000B5508"/>
    <w:rsid w:val="000C5203"/>
    <w:rsid w:val="000C7E18"/>
    <w:rsid w:val="000D082C"/>
    <w:rsid w:val="000D2CE6"/>
    <w:rsid w:val="000D7038"/>
    <w:rsid w:val="000E00B0"/>
    <w:rsid w:val="000F035D"/>
    <w:rsid w:val="000F1D5E"/>
    <w:rsid w:val="000F3ED3"/>
    <w:rsid w:val="00101E0A"/>
    <w:rsid w:val="0010569B"/>
    <w:rsid w:val="001057BF"/>
    <w:rsid w:val="001103FB"/>
    <w:rsid w:val="00110AD0"/>
    <w:rsid w:val="001138FE"/>
    <w:rsid w:val="00125633"/>
    <w:rsid w:val="00130AAB"/>
    <w:rsid w:val="00137BF7"/>
    <w:rsid w:val="0014410F"/>
    <w:rsid w:val="00147FB1"/>
    <w:rsid w:val="0015041C"/>
    <w:rsid w:val="001506FB"/>
    <w:rsid w:val="00151F9F"/>
    <w:rsid w:val="00157B8C"/>
    <w:rsid w:val="0016239E"/>
    <w:rsid w:val="001629DA"/>
    <w:rsid w:val="00163769"/>
    <w:rsid w:val="00165886"/>
    <w:rsid w:val="001666A6"/>
    <w:rsid w:val="0017216E"/>
    <w:rsid w:val="001725CB"/>
    <w:rsid w:val="0017269D"/>
    <w:rsid w:val="00172756"/>
    <w:rsid w:val="00174D38"/>
    <w:rsid w:val="001751EC"/>
    <w:rsid w:val="001825DE"/>
    <w:rsid w:val="0018305A"/>
    <w:rsid w:val="0018340A"/>
    <w:rsid w:val="00184934"/>
    <w:rsid w:val="00193231"/>
    <w:rsid w:val="001A44EB"/>
    <w:rsid w:val="001A77B4"/>
    <w:rsid w:val="001B1A70"/>
    <w:rsid w:val="001B357D"/>
    <w:rsid w:val="001B49AF"/>
    <w:rsid w:val="001B5AC8"/>
    <w:rsid w:val="001B6B2E"/>
    <w:rsid w:val="001B7D70"/>
    <w:rsid w:val="001C5300"/>
    <w:rsid w:val="001D1241"/>
    <w:rsid w:val="001D647B"/>
    <w:rsid w:val="001E016D"/>
    <w:rsid w:val="001E113E"/>
    <w:rsid w:val="001E1282"/>
    <w:rsid w:val="001E2CF7"/>
    <w:rsid w:val="001E394E"/>
    <w:rsid w:val="001E46A0"/>
    <w:rsid w:val="001E56E4"/>
    <w:rsid w:val="001F2788"/>
    <w:rsid w:val="001F5A9D"/>
    <w:rsid w:val="002015FD"/>
    <w:rsid w:val="00207C64"/>
    <w:rsid w:val="002115D7"/>
    <w:rsid w:val="00215A72"/>
    <w:rsid w:val="002165C2"/>
    <w:rsid w:val="00222CB4"/>
    <w:rsid w:val="002233E2"/>
    <w:rsid w:val="00230B96"/>
    <w:rsid w:val="00236FBB"/>
    <w:rsid w:val="00241C5C"/>
    <w:rsid w:val="0024650F"/>
    <w:rsid w:val="00246FAF"/>
    <w:rsid w:val="002537AD"/>
    <w:rsid w:val="00260B0F"/>
    <w:rsid w:val="002625D4"/>
    <w:rsid w:val="0026264A"/>
    <w:rsid w:val="00263CD4"/>
    <w:rsid w:val="00265F42"/>
    <w:rsid w:val="00273ED3"/>
    <w:rsid w:val="002744B1"/>
    <w:rsid w:val="00275D5F"/>
    <w:rsid w:val="00285C9E"/>
    <w:rsid w:val="00287227"/>
    <w:rsid w:val="00290911"/>
    <w:rsid w:val="002A1B3C"/>
    <w:rsid w:val="002A2594"/>
    <w:rsid w:val="002B0E73"/>
    <w:rsid w:val="002B3E2B"/>
    <w:rsid w:val="002B411D"/>
    <w:rsid w:val="002B6513"/>
    <w:rsid w:val="002C1D70"/>
    <w:rsid w:val="002C4F5C"/>
    <w:rsid w:val="002C7857"/>
    <w:rsid w:val="002D09C8"/>
    <w:rsid w:val="002D1ABD"/>
    <w:rsid w:val="002D4259"/>
    <w:rsid w:val="002E1581"/>
    <w:rsid w:val="002E1EAB"/>
    <w:rsid w:val="002E4AB1"/>
    <w:rsid w:val="002E5312"/>
    <w:rsid w:val="002E6465"/>
    <w:rsid w:val="002E7452"/>
    <w:rsid w:val="002F36AD"/>
    <w:rsid w:val="002F65EE"/>
    <w:rsid w:val="002F739F"/>
    <w:rsid w:val="003002B2"/>
    <w:rsid w:val="00300F28"/>
    <w:rsid w:val="00301162"/>
    <w:rsid w:val="00304BFC"/>
    <w:rsid w:val="00316BD6"/>
    <w:rsid w:val="0032150E"/>
    <w:rsid w:val="00322121"/>
    <w:rsid w:val="00326345"/>
    <w:rsid w:val="003276DE"/>
    <w:rsid w:val="00327B9A"/>
    <w:rsid w:val="0033056F"/>
    <w:rsid w:val="003368BD"/>
    <w:rsid w:val="00336B80"/>
    <w:rsid w:val="00341E42"/>
    <w:rsid w:val="0034731D"/>
    <w:rsid w:val="00352E23"/>
    <w:rsid w:val="00356D7D"/>
    <w:rsid w:val="003611CD"/>
    <w:rsid w:val="00366F46"/>
    <w:rsid w:val="00367B3D"/>
    <w:rsid w:val="00375703"/>
    <w:rsid w:val="00376CB8"/>
    <w:rsid w:val="00384D10"/>
    <w:rsid w:val="00387856"/>
    <w:rsid w:val="0039248E"/>
    <w:rsid w:val="0039567F"/>
    <w:rsid w:val="003A5A70"/>
    <w:rsid w:val="003A645D"/>
    <w:rsid w:val="003B1421"/>
    <w:rsid w:val="003B197A"/>
    <w:rsid w:val="003B21FE"/>
    <w:rsid w:val="003B4449"/>
    <w:rsid w:val="003B697B"/>
    <w:rsid w:val="003B7D71"/>
    <w:rsid w:val="003C0547"/>
    <w:rsid w:val="003C4100"/>
    <w:rsid w:val="003D0E83"/>
    <w:rsid w:val="003D1C16"/>
    <w:rsid w:val="003D2FDC"/>
    <w:rsid w:val="003D6EB1"/>
    <w:rsid w:val="003E0486"/>
    <w:rsid w:val="003F1DC3"/>
    <w:rsid w:val="003F260C"/>
    <w:rsid w:val="00404357"/>
    <w:rsid w:val="004143C9"/>
    <w:rsid w:val="00417432"/>
    <w:rsid w:val="004246A6"/>
    <w:rsid w:val="004311AA"/>
    <w:rsid w:val="004363DF"/>
    <w:rsid w:val="00445CCF"/>
    <w:rsid w:val="00446BB0"/>
    <w:rsid w:val="0045186D"/>
    <w:rsid w:val="00451DE2"/>
    <w:rsid w:val="004602F6"/>
    <w:rsid w:val="004664B5"/>
    <w:rsid w:val="00475D7A"/>
    <w:rsid w:val="00481142"/>
    <w:rsid w:val="00486E4E"/>
    <w:rsid w:val="0049321A"/>
    <w:rsid w:val="004A4127"/>
    <w:rsid w:val="004A461A"/>
    <w:rsid w:val="004A4BEA"/>
    <w:rsid w:val="004B31FB"/>
    <w:rsid w:val="004B6DF9"/>
    <w:rsid w:val="004C1F9D"/>
    <w:rsid w:val="004C455B"/>
    <w:rsid w:val="004D5AA1"/>
    <w:rsid w:val="004D780E"/>
    <w:rsid w:val="004D7A1F"/>
    <w:rsid w:val="004F0D76"/>
    <w:rsid w:val="004F37DB"/>
    <w:rsid w:val="005135EF"/>
    <w:rsid w:val="005141F8"/>
    <w:rsid w:val="00522629"/>
    <w:rsid w:val="00527880"/>
    <w:rsid w:val="00534C2F"/>
    <w:rsid w:val="00537DBE"/>
    <w:rsid w:val="00544969"/>
    <w:rsid w:val="005457A0"/>
    <w:rsid w:val="005462FD"/>
    <w:rsid w:val="005532E4"/>
    <w:rsid w:val="00555581"/>
    <w:rsid w:val="0056362F"/>
    <w:rsid w:val="00563CE5"/>
    <w:rsid w:val="005707A5"/>
    <w:rsid w:val="005727E6"/>
    <w:rsid w:val="00583599"/>
    <w:rsid w:val="005842F2"/>
    <w:rsid w:val="005859A7"/>
    <w:rsid w:val="00586A93"/>
    <w:rsid w:val="0059251F"/>
    <w:rsid w:val="00597674"/>
    <w:rsid w:val="005978DA"/>
    <w:rsid w:val="005A76AC"/>
    <w:rsid w:val="005B1A12"/>
    <w:rsid w:val="005B3BE9"/>
    <w:rsid w:val="005C470F"/>
    <w:rsid w:val="005C7FA3"/>
    <w:rsid w:val="005D4C62"/>
    <w:rsid w:val="005E5B5C"/>
    <w:rsid w:val="005F1CBD"/>
    <w:rsid w:val="005F475B"/>
    <w:rsid w:val="005F5623"/>
    <w:rsid w:val="00600148"/>
    <w:rsid w:val="006055B5"/>
    <w:rsid w:val="00607CCC"/>
    <w:rsid w:val="00610B46"/>
    <w:rsid w:val="0062098D"/>
    <w:rsid w:val="00623B9B"/>
    <w:rsid w:val="0063063C"/>
    <w:rsid w:val="006317F9"/>
    <w:rsid w:val="00634C0A"/>
    <w:rsid w:val="006356EE"/>
    <w:rsid w:val="00640013"/>
    <w:rsid w:val="0064092D"/>
    <w:rsid w:val="00640D68"/>
    <w:rsid w:val="006461AE"/>
    <w:rsid w:val="0064635E"/>
    <w:rsid w:val="00650DF3"/>
    <w:rsid w:val="00657FA7"/>
    <w:rsid w:val="006631B9"/>
    <w:rsid w:val="00663A47"/>
    <w:rsid w:val="006712D8"/>
    <w:rsid w:val="00671679"/>
    <w:rsid w:val="00671875"/>
    <w:rsid w:val="006774B7"/>
    <w:rsid w:val="006776B9"/>
    <w:rsid w:val="006779F7"/>
    <w:rsid w:val="00677C65"/>
    <w:rsid w:val="006849ED"/>
    <w:rsid w:val="00691640"/>
    <w:rsid w:val="006A3A70"/>
    <w:rsid w:val="006A4DFD"/>
    <w:rsid w:val="006A588B"/>
    <w:rsid w:val="006B229C"/>
    <w:rsid w:val="006B3FCD"/>
    <w:rsid w:val="006B7883"/>
    <w:rsid w:val="006C067D"/>
    <w:rsid w:val="006D2861"/>
    <w:rsid w:val="006D4F27"/>
    <w:rsid w:val="006D5FF5"/>
    <w:rsid w:val="006D6C15"/>
    <w:rsid w:val="006D72DE"/>
    <w:rsid w:val="006D761E"/>
    <w:rsid w:val="006E1D85"/>
    <w:rsid w:val="006E6169"/>
    <w:rsid w:val="006F121C"/>
    <w:rsid w:val="006F5195"/>
    <w:rsid w:val="006F6387"/>
    <w:rsid w:val="006F6C7C"/>
    <w:rsid w:val="0070385F"/>
    <w:rsid w:val="0070503C"/>
    <w:rsid w:val="00711954"/>
    <w:rsid w:val="00715AA9"/>
    <w:rsid w:val="00723754"/>
    <w:rsid w:val="00725ED8"/>
    <w:rsid w:val="00727DE3"/>
    <w:rsid w:val="00730ABE"/>
    <w:rsid w:val="00734B80"/>
    <w:rsid w:val="0073738E"/>
    <w:rsid w:val="00737C2C"/>
    <w:rsid w:val="00740314"/>
    <w:rsid w:val="00740841"/>
    <w:rsid w:val="00750B24"/>
    <w:rsid w:val="007521C4"/>
    <w:rsid w:val="00752344"/>
    <w:rsid w:val="007527F8"/>
    <w:rsid w:val="00753D33"/>
    <w:rsid w:val="007544A4"/>
    <w:rsid w:val="007673E6"/>
    <w:rsid w:val="00770262"/>
    <w:rsid w:val="007738ED"/>
    <w:rsid w:val="00776AF0"/>
    <w:rsid w:val="007A0983"/>
    <w:rsid w:val="007A0FBC"/>
    <w:rsid w:val="007A5245"/>
    <w:rsid w:val="007A647B"/>
    <w:rsid w:val="007A6791"/>
    <w:rsid w:val="007B425E"/>
    <w:rsid w:val="007B461D"/>
    <w:rsid w:val="007B5700"/>
    <w:rsid w:val="007C76B4"/>
    <w:rsid w:val="007C7A1A"/>
    <w:rsid w:val="007D069A"/>
    <w:rsid w:val="007D3259"/>
    <w:rsid w:val="007D5A92"/>
    <w:rsid w:val="007E40A2"/>
    <w:rsid w:val="007F2839"/>
    <w:rsid w:val="007F73D9"/>
    <w:rsid w:val="007F76FB"/>
    <w:rsid w:val="00802F11"/>
    <w:rsid w:val="008040ED"/>
    <w:rsid w:val="00810EC0"/>
    <w:rsid w:val="008138D9"/>
    <w:rsid w:val="00813989"/>
    <w:rsid w:val="00815DE9"/>
    <w:rsid w:val="008165CA"/>
    <w:rsid w:val="00821390"/>
    <w:rsid w:val="008214F7"/>
    <w:rsid w:val="008228E7"/>
    <w:rsid w:val="00823A7E"/>
    <w:rsid w:val="00824599"/>
    <w:rsid w:val="00827724"/>
    <w:rsid w:val="0083160A"/>
    <w:rsid w:val="0083649F"/>
    <w:rsid w:val="00837C8F"/>
    <w:rsid w:val="00841BF7"/>
    <w:rsid w:val="00851D71"/>
    <w:rsid w:val="00856885"/>
    <w:rsid w:val="00861966"/>
    <w:rsid w:val="00875294"/>
    <w:rsid w:val="00877FB3"/>
    <w:rsid w:val="00881F71"/>
    <w:rsid w:val="008834EC"/>
    <w:rsid w:val="008835A8"/>
    <w:rsid w:val="00883E7B"/>
    <w:rsid w:val="0088597F"/>
    <w:rsid w:val="0088741B"/>
    <w:rsid w:val="008877C0"/>
    <w:rsid w:val="00894630"/>
    <w:rsid w:val="00895110"/>
    <w:rsid w:val="00895634"/>
    <w:rsid w:val="00897845"/>
    <w:rsid w:val="00897E87"/>
    <w:rsid w:val="008A2934"/>
    <w:rsid w:val="008B2F39"/>
    <w:rsid w:val="008B307C"/>
    <w:rsid w:val="008B4BFD"/>
    <w:rsid w:val="008B7858"/>
    <w:rsid w:val="008C248F"/>
    <w:rsid w:val="008C3220"/>
    <w:rsid w:val="008C4196"/>
    <w:rsid w:val="008C7D83"/>
    <w:rsid w:val="008D1474"/>
    <w:rsid w:val="008E236F"/>
    <w:rsid w:val="008E278A"/>
    <w:rsid w:val="008E5053"/>
    <w:rsid w:val="008F2837"/>
    <w:rsid w:val="008F6F81"/>
    <w:rsid w:val="00902A5B"/>
    <w:rsid w:val="00903FFD"/>
    <w:rsid w:val="00904A7C"/>
    <w:rsid w:val="0091503F"/>
    <w:rsid w:val="00943DDE"/>
    <w:rsid w:val="0094756F"/>
    <w:rsid w:val="009559C5"/>
    <w:rsid w:val="009603B1"/>
    <w:rsid w:val="00961F68"/>
    <w:rsid w:val="00962270"/>
    <w:rsid w:val="00965643"/>
    <w:rsid w:val="00985F02"/>
    <w:rsid w:val="00987A21"/>
    <w:rsid w:val="00990A3A"/>
    <w:rsid w:val="00995F35"/>
    <w:rsid w:val="009A2C3F"/>
    <w:rsid w:val="009B31B3"/>
    <w:rsid w:val="009B3B39"/>
    <w:rsid w:val="009B62E4"/>
    <w:rsid w:val="009D55AF"/>
    <w:rsid w:val="009E30FF"/>
    <w:rsid w:val="009E35E3"/>
    <w:rsid w:val="009E40DC"/>
    <w:rsid w:val="009E551A"/>
    <w:rsid w:val="009E562E"/>
    <w:rsid w:val="009E5CB4"/>
    <w:rsid w:val="009F6DCF"/>
    <w:rsid w:val="00A0524E"/>
    <w:rsid w:val="00A2050A"/>
    <w:rsid w:val="00A210FC"/>
    <w:rsid w:val="00A24A06"/>
    <w:rsid w:val="00A25D0D"/>
    <w:rsid w:val="00A3246C"/>
    <w:rsid w:val="00A46450"/>
    <w:rsid w:val="00A50CE3"/>
    <w:rsid w:val="00A53C32"/>
    <w:rsid w:val="00A549AA"/>
    <w:rsid w:val="00A555CE"/>
    <w:rsid w:val="00A62B44"/>
    <w:rsid w:val="00A7110B"/>
    <w:rsid w:val="00A75C14"/>
    <w:rsid w:val="00A77480"/>
    <w:rsid w:val="00A8372B"/>
    <w:rsid w:val="00A83E47"/>
    <w:rsid w:val="00A854C0"/>
    <w:rsid w:val="00A9298E"/>
    <w:rsid w:val="00AA376C"/>
    <w:rsid w:val="00AB02BB"/>
    <w:rsid w:val="00AC08C8"/>
    <w:rsid w:val="00AC124C"/>
    <w:rsid w:val="00AC3BD1"/>
    <w:rsid w:val="00AD0270"/>
    <w:rsid w:val="00AD5248"/>
    <w:rsid w:val="00AD5C38"/>
    <w:rsid w:val="00AE0302"/>
    <w:rsid w:val="00AE1D68"/>
    <w:rsid w:val="00AF45C5"/>
    <w:rsid w:val="00AF5428"/>
    <w:rsid w:val="00AF7C07"/>
    <w:rsid w:val="00B00DC6"/>
    <w:rsid w:val="00B01948"/>
    <w:rsid w:val="00B03649"/>
    <w:rsid w:val="00B04B40"/>
    <w:rsid w:val="00B146CD"/>
    <w:rsid w:val="00B15177"/>
    <w:rsid w:val="00B15F7A"/>
    <w:rsid w:val="00B16831"/>
    <w:rsid w:val="00B17F10"/>
    <w:rsid w:val="00B23703"/>
    <w:rsid w:val="00B243B8"/>
    <w:rsid w:val="00B24F6B"/>
    <w:rsid w:val="00B263B4"/>
    <w:rsid w:val="00B305D9"/>
    <w:rsid w:val="00B42B44"/>
    <w:rsid w:val="00B45A81"/>
    <w:rsid w:val="00B50507"/>
    <w:rsid w:val="00B52550"/>
    <w:rsid w:val="00B634EA"/>
    <w:rsid w:val="00B64870"/>
    <w:rsid w:val="00B67BA2"/>
    <w:rsid w:val="00B72F1D"/>
    <w:rsid w:val="00B76C9B"/>
    <w:rsid w:val="00B803ED"/>
    <w:rsid w:val="00B81D4D"/>
    <w:rsid w:val="00B83AD2"/>
    <w:rsid w:val="00BA6B76"/>
    <w:rsid w:val="00BB5560"/>
    <w:rsid w:val="00BC11DD"/>
    <w:rsid w:val="00BC18C3"/>
    <w:rsid w:val="00BC21BF"/>
    <w:rsid w:val="00BC3DB3"/>
    <w:rsid w:val="00BC4AEC"/>
    <w:rsid w:val="00BD174C"/>
    <w:rsid w:val="00BD274B"/>
    <w:rsid w:val="00BD3BA8"/>
    <w:rsid w:val="00BD7935"/>
    <w:rsid w:val="00BE242B"/>
    <w:rsid w:val="00BE73B2"/>
    <w:rsid w:val="00BF5161"/>
    <w:rsid w:val="00BF69B7"/>
    <w:rsid w:val="00BF79A9"/>
    <w:rsid w:val="00C05BE2"/>
    <w:rsid w:val="00C06D6B"/>
    <w:rsid w:val="00C103DA"/>
    <w:rsid w:val="00C1311E"/>
    <w:rsid w:val="00C2320F"/>
    <w:rsid w:val="00C27ABB"/>
    <w:rsid w:val="00C33C4C"/>
    <w:rsid w:val="00C35D00"/>
    <w:rsid w:val="00C372A9"/>
    <w:rsid w:val="00C45A24"/>
    <w:rsid w:val="00C51C06"/>
    <w:rsid w:val="00C60D5A"/>
    <w:rsid w:val="00C611D7"/>
    <w:rsid w:val="00C61253"/>
    <w:rsid w:val="00C644D9"/>
    <w:rsid w:val="00C657FF"/>
    <w:rsid w:val="00C659AC"/>
    <w:rsid w:val="00C73AAD"/>
    <w:rsid w:val="00C8476A"/>
    <w:rsid w:val="00C8778D"/>
    <w:rsid w:val="00C95A5C"/>
    <w:rsid w:val="00CA60A4"/>
    <w:rsid w:val="00CB152E"/>
    <w:rsid w:val="00CB1A6E"/>
    <w:rsid w:val="00CB21EF"/>
    <w:rsid w:val="00CB280A"/>
    <w:rsid w:val="00CB2935"/>
    <w:rsid w:val="00CB671D"/>
    <w:rsid w:val="00CC0790"/>
    <w:rsid w:val="00CC600D"/>
    <w:rsid w:val="00CC67F0"/>
    <w:rsid w:val="00CD0D4B"/>
    <w:rsid w:val="00CD41BD"/>
    <w:rsid w:val="00CD655C"/>
    <w:rsid w:val="00CE39E2"/>
    <w:rsid w:val="00CE508E"/>
    <w:rsid w:val="00CF09C1"/>
    <w:rsid w:val="00CF2403"/>
    <w:rsid w:val="00CF3A0E"/>
    <w:rsid w:val="00D03494"/>
    <w:rsid w:val="00D11501"/>
    <w:rsid w:val="00D231F7"/>
    <w:rsid w:val="00D253B6"/>
    <w:rsid w:val="00D2744F"/>
    <w:rsid w:val="00D329F6"/>
    <w:rsid w:val="00D420B3"/>
    <w:rsid w:val="00D42666"/>
    <w:rsid w:val="00D436AF"/>
    <w:rsid w:val="00D50640"/>
    <w:rsid w:val="00D65834"/>
    <w:rsid w:val="00D66032"/>
    <w:rsid w:val="00D70927"/>
    <w:rsid w:val="00D80FF3"/>
    <w:rsid w:val="00D83C05"/>
    <w:rsid w:val="00D85F3F"/>
    <w:rsid w:val="00D90028"/>
    <w:rsid w:val="00D94279"/>
    <w:rsid w:val="00D95458"/>
    <w:rsid w:val="00DA0C76"/>
    <w:rsid w:val="00DA182B"/>
    <w:rsid w:val="00DA71E0"/>
    <w:rsid w:val="00DB0B6D"/>
    <w:rsid w:val="00DB1313"/>
    <w:rsid w:val="00DB46B4"/>
    <w:rsid w:val="00DC4FE7"/>
    <w:rsid w:val="00DC5D14"/>
    <w:rsid w:val="00DD7D2A"/>
    <w:rsid w:val="00DE3E4E"/>
    <w:rsid w:val="00DE4587"/>
    <w:rsid w:val="00DF0B02"/>
    <w:rsid w:val="00E01D09"/>
    <w:rsid w:val="00E02A45"/>
    <w:rsid w:val="00E05ED6"/>
    <w:rsid w:val="00E137E0"/>
    <w:rsid w:val="00E2246F"/>
    <w:rsid w:val="00E362E8"/>
    <w:rsid w:val="00E41C86"/>
    <w:rsid w:val="00E435F9"/>
    <w:rsid w:val="00E46D6F"/>
    <w:rsid w:val="00E62619"/>
    <w:rsid w:val="00E72FA2"/>
    <w:rsid w:val="00E8125F"/>
    <w:rsid w:val="00E87BDC"/>
    <w:rsid w:val="00E87BEC"/>
    <w:rsid w:val="00E9574C"/>
    <w:rsid w:val="00EA5A42"/>
    <w:rsid w:val="00EB1347"/>
    <w:rsid w:val="00EB1DB0"/>
    <w:rsid w:val="00EC0C27"/>
    <w:rsid w:val="00EC774C"/>
    <w:rsid w:val="00ED4084"/>
    <w:rsid w:val="00ED487C"/>
    <w:rsid w:val="00ED4ABC"/>
    <w:rsid w:val="00ED4D07"/>
    <w:rsid w:val="00ED7B42"/>
    <w:rsid w:val="00EF304C"/>
    <w:rsid w:val="00EF6817"/>
    <w:rsid w:val="00F01881"/>
    <w:rsid w:val="00F01910"/>
    <w:rsid w:val="00F1108D"/>
    <w:rsid w:val="00F17FEB"/>
    <w:rsid w:val="00F21EF6"/>
    <w:rsid w:val="00F23003"/>
    <w:rsid w:val="00F232F7"/>
    <w:rsid w:val="00F33F68"/>
    <w:rsid w:val="00F42092"/>
    <w:rsid w:val="00F432DC"/>
    <w:rsid w:val="00F43550"/>
    <w:rsid w:val="00F50392"/>
    <w:rsid w:val="00F526B3"/>
    <w:rsid w:val="00F53198"/>
    <w:rsid w:val="00F61529"/>
    <w:rsid w:val="00F620AE"/>
    <w:rsid w:val="00F664D7"/>
    <w:rsid w:val="00F66517"/>
    <w:rsid w:val="00F672D1"/>
    <w:rsid w:val="00F70544"/>
    <w:rsid w:val="00F773B0"/>
    <w:rsid w:val="00F82B37"/>
    <w:rsid w:val="00F8394D"/>
    <w:rsid w:val="00F86BD9"/>
    <w:rsid w:val="00FA1A8E"/>
    <w:rsid w:val="00FA1C18"/>
    <w:rsid w:val="00FA555E"/>
    <w:rsid w:val="00FB0ED6"/>
    <w:rsid w:val="00FB1A98"/>
    <w:rsid w:val="00FB24EB"/>
    <w:rsid w:val="00FB565A"/>
    <w:rsid w:val="00FB74D3"/>
    <w:rsid w:val="00FC519D"/>
    <w:rsid w:val="00FC74D3"/>
    <w:rsid w:val="00FD6D5F"/>
    <w:rsid w:val="00FD7127"/>
    <w:rsid w:val="00FD79AF"/>
    <w:rsid w:val="00FE2D55"/>
    <w:rsid w:val="00FE5372"/>
    <w:rsid w:val="00FE6C33"/>
    <w:rsid w:val="00FE75FD"/>
    <w:rsid w:val="00FF2564"/>
    <w:rsid w:val="00FF3F95"/>
    <w:rsid w:val="00FF478A"/>
    <w:rsid w:val="00FF654D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e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e"/>
    <w:next w:val="afe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e"/>
    <w:next w:val="afe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e"/>
    <w:next w:val="afe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e"/>
    <w:next w:val="afe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e"/>
    <w:next w:val="afe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e"/>
    <w:next w:val="afe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e"/>
    <w:next w:val="afe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e"/>
    <w:next w:val="afe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e"/>
    <w:next w:val="afe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f">
    <w:name w:val="Default Paragraph Font"/>
    <w:uiPriority w:val="1"/>
    <w:semiHidden/>
    <w:unhideWhenUsed/>
  </w:style>
  <w:style w:type="table" w:default="1" w:styleId="af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1">
    <w:name w:val="No List"/>
    <w:uiPriority w:val="99"/>
    <w:semiHidden/>
    <w:unhideWhenUsed/>
  </w:style>
  <w:style w:type="paragraph" w:styleId="aff2">
    <w:name w:val="Title"/>
    <w:basedOn w:val="afe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9">
    <w:name w:val="段"/>
    <w:rsid w:val="00E87BEC"/>
    <w:pPr>
      <w:widowControl w:val="0"/>
      <w:numPr>
        <w:ilvl w:val="6"/>
        <w:numId w:val="27"/>
      </w:numPr>
      <w:autoSpaceDE w:val="0"/>
      <w:autoSpaceDN w:val="0"/>
      <w:spacing w:line="460" w:lineRule="exact"/>
      <w:ind w:firstLineChars="200" w:firstLine="200"/>
      <w:jc w:val="both"/>
    </w:pPr>
    <w:rPr>
      <w:noProof/>
      <w:sz w:val="28"/>
    </w:rPr>
  </w:style>
  <w:style w:type="paragraph" w:customStyle="1" w:styleId="a9">
    <w:name w:val="附录标识"/>
    <w:next w:val="afe"/>
    <w:rsid w:val="00057F45"/>
    <w:pPr>
      <w:numPr>
        <w:numId w:val="13"/>
      </w:numPr>
      <w:shd w:val="clear" w:color="FFFFFF" w:fill="auto"/>
      <w:spacing w:before="100" w:beforeAutospacing="1" w:line="360" w:lineRule="auto"/>
      <w:jc w:val="center"/>
      <w:outlineLvl w:val="0"/>
    </w:pPr>
    <w:rPr>
      <w:rFonts w:ascii="黑体" w:eastAsia="黑体"/>
      <w:noProof/>
      <w:sz w:val="28"/>
    </w:rPr>
  </w:style>
  <w:style w:type="paragraph" w:customStyle="1" w:styleId="af1">
    <w:name w:val="附录表标题"/>
    <w:basedOn w:val="a9"/>
    <w:next w:val="af9"/>
    <w:rsid w:val="00057F45"/>
    <w:pPr>
      <w:numPr>
        <w:ilvl w:val="8"/>
      </w:numPr>
      <w:spacing w:before="0" w:beforeAutospacing="0" w:line="460" w:lineRule="exact"/>
      <w:outlineLvl w:val="9"/>
    </w:pPr>
  </w:style>
  <w:style w:type="paragraph" w:customStyle="1" w:styleId="ab">
    <w:name w:val="附录一级条标题"/>
    <w:next w:val="af9"/>
    <w:link w:val="CharChar"/>
    <w:rsid w:val="00057F45"/>
    <w:pPr>
      <w:numPr>
        <w:ilvl w:val="2"/>
        <w:numId w:val="13"/>
      </w:numPr>
      <w:spacing w:line="460" w:lineRule="exact"/>
      <w:outlineLvl w:val="1"/>
    </w:pPr>
    <w:rPr>
      <w:rFonts w:ascii="黑体" w:eastAsia="黑体"/>
      <w:sz w:val="28"/>
    </w:rPr>
  </w:style>
  <w:style w:type="paragraph" w:customStyle="1" w:styleId="ac">
    <w:name w:val="附录二级条标题"/>
    <w:basedOn w:val="ab"/>
    <w:next w:val="af9"/>
    <w:rsid w:val="001506FB"/>
    <w:pPr>
      <w:numPr>
        <w:ilvl w:val="3"/>
      </w:numPr>
      <w:outlineLvl w:val="2"/>
    </w:pPr>
    <w:rPr>
      <w:rFonts w:ascii="宋体"/>
    </w:rPr>
  </w:style>
  <w:style w:type="paragraph" w:customStyle="1" w:styleId="a5">
    <w:name w:val="附录列项_数字"/>
    <w:basedOn w:val="af9"/>
    <w:rsid w:val="00CC600D"/>
    <w:pPr>
      <w:numPr>
        <w:ilvl w:val="0"/>
        <w:numId w:val="9"/>
      </w:numPr>
      <w:jc w:val="left"/>
    </w:pPr>
  </w:style>
  <w:style w:type="paragraph" w:customStyle="1" w:styleId="a2">
    <w:name w:val="附录列项_字母"/>
    <w:basedOn w:val="af9"/>
    <w:rsid w:val="00ED4D07"/>
    <w:pPr>
      <w:numPr>
        <w:ilvl w:val="0"/>
        <w:numId w:val="8"/>
      </w:numPr>
    </w:pPr>
  </w:style>
  <w:style w:type="paragraph" w:customStyle="1" w:styleId="ad">
    <w:name w:val="附录三级条标题"/>
    <w:basedOn w:val="ac"/>
    <w:next w:val="af9"/>
    <w:rsid w:val="00057F45"/>
    <w:pPr>
      <w:numPr>
        <w:ilvl w:val="4"/>
      </w:numPr>
      <w:outlineLvl w:val="3"/>
    </w:pPr>
  </w:style>
  <w:style w:type="paragraph" w:customStyle="1" w:styleId="ae">
    <w:name w:val="附录四级条标题"/>
    <w:basedOn w:val="ad"/>
    <w:next w:val="af9"/>
    <w:rsid w:val="00057F45"/>
    <w:pPr>
      <w:numPr>
        <w:ilvl w:val="5"/>
      </w:numPr>
      <w:outlineLvl w:val="4"/>
    </w:pPr>
  </w:style>
  <w:style w:type="paragraph" w:customStyle="1" w:styleId="af0">
    <w:name w:val="附录图标题"/>
    <w:next w:val="af9"/>
    <w:rsid w:val="00057F45"/>
    <w:pPr>
      <w:numPr>
        <w:ilvl w:val="7"/>
        <w:numId w:val="13"/>
      </w:numPr>
      <w:spacing w:line="460" w:lineRule="exact"/>
      <w:jc w:val="center"/>
    </w:pPr>
    <w:rPr>
      <w:rFonts w:ascii="黑体" w:eastAsia="黑体"/>
      <w:noProof/>
      <w:sz w:val="28"/>
    </w:rPr>
  </w:style>
  <w:style w:type="character" w:customStyle="1" w:styleId="CharChar0">
    <w:name w:val="章标题 Char Char"/>
    <w:basedOn w:val="aff"/>
    <w:link w:val="af3"/>
    <w:rsid w:val="00B50507"/>
    <w:rPr>
      <w:rFonts w:ascii="黑体" w:eastAsia="黑体"/>
      <w:sz w:val="28"/>
      <w:lang w:val="en-US" w:eastAsia="zh-CN" w:bidi="ar-SA"/>
    </w:rPr>
  </w:style>
  <w:style w:type="paragraph" w:customStyle="1" w:styleId="af">
    <w:name w:val="附录五级条标题"/>
    <w:basedOn w:val="ae"/>
    <w:next w:val="af9"/>
    <w:rsid w:val="00057F45"/>
    <w:pPr>
      <w:numPr>
        <w:ilvl w:val="6"/>
      </w:numPr>
      <w:outlineLvl w:val="5"/>
    </w:pPr>
  </w:style>
  <w:style w:type="paragraph" w:customStyle="1" w:styleId="aff3">
    <w:name w:val="附录性质和名称"/>
    <w:basedOn w:val="afe"/>
    <w:rsid w:val="00387856"/>
    <w:pPr>
      <w:jc w:val="center"/>
    </w:pPr>
    <w:rPr>
      <w:rFonts w:ascii="黑体" w:eastAsia="黑体"/>
      <w:sz w:val="28"/>
    </w:rPr>
  </w:style>
  <w:style w:type="paragraph" w:customStyle="1" w:styleId="a4">
    <w:name w:val="附录一级无标题条"/>
    <w:basedOn w:val="ab"/>
    <w:next w:val="af9"/>
    <w:rsid w:val="00CF09C1"/>
    <w:pPr>
      <w:numPr>
        <w:numId w:val="1"/>
      </w:numPr>
      <w:ind w:left="0"/>
    </w:pPr>
    <w:rPr>
      <w:rFonts w:ascii="宋体" w:eastAsia="宋体"/>
    </w:rPr>
  </w:style>
  <w:style w:type="paragraph" w:customStyle="1" w:styleId="aa">
    <w:name w:val="附录章标题"/>
    <w:next w:val="af9"/>
    <w:rsid w:val="00057F45"/>
    <w:pPr>
      <w:numPr>
        <w:ilvl w:val="1"/>
        <w:numId w:val="13"/>
      </w:numPr>
      <w:spacing w:beforeLines="50" w:before="50" w:afterLines="50" w:after="50" w:line="460" w:lineRule="exact"/>
      <w:outlineLvl w:val="0"/>
    </w:pPr>
    <w:rPr>
      <w:rFonts w:ascii="黑体" w:eastAsia="黑体"/>
      <w:kern w:val="21"/>
      <w:sz w:val="28"/>
    </w:rPr>
  </w:style>
  <w:style w:type="paragraph" w:customStyle="1" w:styleId="aff4">
    <w:name w:val="脚注标示"/>
    <w:rsid w:val="00F53198"/>
    <w:pPr>
      <w:widowControl w:val="0"/>
      <w:jc w:val="both"/>
    </w:pPr>
    <w:rPr>
      <w:rFonts w:ascii="宋体"/>
      <w:sz w:val="21"/>
      <w:vertAlign w:val="superscript"/>
    </w:rPr>
  </w:style>
  <w:style w:type="character" w:styleId="aff5">
    <w:name w:val="Hyperlink"/>
    <w:rsid w:val="00AF5428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6">
    <w:name w:val="页眉_右对齐"/>
    <w:basedOn w:val="a"/>
    <w:rsid w:val="0004255C"/>
    <w:pPr>
      <w:jc w:val="right"/>
    </w:pPr>
  </w:style>
  <w:style w:type="paragraph" w:customStyle="1" w:styleId="aff7">
    <w:name w:val="脚注后续"/>
    <w:rsid w:val="00AF5428"/>
    <w:pPr>
      <w:ind w:left="567"/>
      <w:jc w:val="both"/>
    </w:pPr>
    <w:rPr>
      <w:rFonts w:ascii="宋体"/>
      <w:sz w:val="18"/>
    </w:rPr>
  </w:style>
  <w:style w:type="paragraph" w:styleId="aff8">
    <w:name w:val="footnote text"/>
    <w:basedOn w:val="aff7"/>
    <w:next w:val="aff7"/>
    <w:semiHidden/>
    <w:rsid w:val="00AF5428"/>
    <w:pPr>
      <w:snapToGrid w:val="0"/>
      <w:ind w:left="555" w:hanging="357"/>
      <w:jc w:val="left"/>
    </w:pPr>
  </w:style>
  <w:style w:type="paragraph" w:customStyle="1" w:styleId="aff9">
    <w:name w:val="脚注内容"/>
    <w:basedOn w:val="aff8"/>
    <w:rsid w:val="00F53198"/>
    <w:rPr>
      <w:sz w:val="21"/>
    </w:rPr>
  </w:style>
  <w:style w:type="character" w:styleId="affa">
    <w:name w:val="footnote reference"/>
    <w:basedOn w:val="aff"/>
    <w:semiHidden/>
    <w:rsid w:val="00AF5428"/>
    <w:rPr>
      <w:rFonts w:ascii="宋体" w:eastAsia="宋体"/>
      <w:sz w:val="18"/>
      <w:vertAlign w:val="superscript"/>
    </w:rPr>
  </w:style>
  <w:style w:type="paragraph" w:customStyle="1" w:styleId="affb">
    <w:name w:val="目次"/>
    <w:next w:val="afe"/>
    <w:rsid w:val="006A4DFD"/>
    <w:pPr>
      <w:shd w:val="clear" w:color="FFFFFF" w:fill="FFFFFF"/>
      <w:spacing w:before="540" w:after="600"/>
      <w:jc w:val="center"/>
      <w:outlineLvl w:val="0"/>
    </w:pPr>
    <w:rPr>
      <w:rFonts w:ascii="黑体" w:eastAsia="黑体"/>
      <w:sz w:val="32"/>
    </w:rPr>
  </w:style>
  <w:style w:type="paragraph" w:customStyle="1" w:styleId="affc">
    <w:name w:val="目次、索引正文"/>
    <w:rsid w:val="006A4DFD"/>
    <w:pPr>
      <w:spacing w:line="320" w:lineRule="exact"/>
      <w:jc w:val="both"/>
    </w:pPr>
    <w:rPr>
      <w:rFonts w:ascii="宋体"/>
      <w:sz w:val="21"/>
    </w:rPr>
  </w:style>
  <w:style w:type="paragraph" w:styleId="10">
    <w:name w:val="toc 1"/>
    <w:semiHidden/>
    <w:rsid w:val="006A4DFD"/>
    <w:pPr>
      <w:jc w:val="both"/>
    </w:pPr>
    <w:rPr>
      <w:rFonts w:ascii="宋体"/>
      <w:sz w:val="21"/>
    </w:rPr>
  </w:style>
  <w:style w:type="paragraph" w:styleId="20">
    <w:name w:val="toc 2"/>
    <w:basedOn w:val="10"/>
    <w:semiHidden/>
    <w:rsid w:val="006A4DFD"/>
    <w:rPr>
      <w:noProof/>
    </w:rPr>
  </w:style>
  <w:style w:type="paragraph" w:styleId="30">
    <w:name w:val="toc 3"/>
    <w:basedOn w:val="20"/>
    <w:semiHidden/>
    <w:rsid w:val="006A4DFD"/>
  </w:style>
  <w:style w:type="paragraph" w:styleId="40">
    <w:name w:val="toc 4"/>
    <w:basedOn w:val="30"/>
    <w:semiHidden/>
    <w:rsid w:val="006A4DFD"/>
  </w:style>
  <w:style w:type="paragraph" w:styleId="50">
    <w:name w:val="toc 5"/>
    <w:basedOn w:val="40"/>
    <w:semiHidden/>
    <w:rsid w:val="006A4DFD"/>
  </w:style>
  <w:style w:type="paragraph" w:styleId="60">
    <w:name w:val="toc 6"/>
    <w:basedOn w:val="50"/>
    <w:autoRedefine/>
    <w:semiHidden/>
    <w:rsid w:val="006A4DFD"/>
  </w:style>
  <w:style w:type="paragraph" w:styleId="70">
    <w:name w:val="toc 7"/>
    <w:basedOn w:val="60"/>
    <w:autoRedefine/>
    <w:semiHidden/>
    <w:rsid w:val="006A4DFD"/>
  </w:style>
  <w:style w:type="paragraph" w:styleId="80">
    <w:name w:val="toc 8"/>
    <w:basedOn w:val="70"/>
    <w:autoRedefine/>
    <w:semiHidden/>
    <w:rsid w:val="006A4DFD"/>
  </w:style>
  <w:style w:type="paragraph" w:styleId="90">
    <w:name w:val="toc 9"/>
    <w:basedOn w:val="80"/>
    <w:autoRedefine/>
    <w:semiHidden/>
    <w:rsid w:val="006A4DFD"/>
  </w:style>
  <w:style w:type="paragraph" w:customStyle="1" w:styleId="affd">
    <w:name w:val="前言、引言标题"/>
    <w:next w:val="afe"/>
    <w:rsid w:val="006A4DFD"/>
    <w:pPr>
      <w:shd w:val="clear" w:color="FFFFFF" w:fill="FFFFFF"/>
      <w:spacing w:before="567" w:after="680"/>
      <w:jc w:val="center"/>
      <w:outlineLvl w:val="0"/>
    </w:pPr>
    <w:rPr>
      <w:rFonts w:ascii="黑体" w:eastAsia="黑体"/>
      <w:spacing w:val="200"/>
      <w:sz w:val="32"/>
    </w:rPr>
  </w:style>
  <w:style w:type="paragraph" w:customStyle="1" w:styleId="affe">
    <w:name w:val="实施日期"/>
    <w:basedOn w:val="afe"/>
    <w:rsid w:val="006A4DFD"/>
    <w:pPr>
      <w:framePr w:wrap="auto" w:hAnchor="text" w:xAlign="right"/>
      <w:jc w:val="right"/>
    </w:pPr>
  </w:style>
  <w:style w:type="paragraph" w:customStyle="1" w:styleId="a0">
    <w:name w:val="示例："/>
    <w:basedOn w:val="af9"/>
    <w:next w:val="af9"/>
    <w:rsid w:val="00CC600D"/>
    <w:pPr>
      <w:numPr>
        <w:ilvl w:val="0"/>
        <w:numId w:val="2"/>
      </w:numPr>
    </w:pPr>
    <w:rPr>
      <w:sz w:val="24"/>
    </w:rPr>
  </w:style>
  <w:style w:type="paragraph" w:customStyle="1" w:styleId="a1">
    <w:name w:val="示例×："/>
    <w:basedOn w:val="a0"/>
    <w:next w:val="af9"/>
    <w:rsid w:val="00F672D1"/>
    <w:pPr>
      <w:numPr>
        <w:numId w:val="3"/>
      </w:numPr>
    </w:pPr>
  </w:style>
  <w:style w:type="paragraph" w:customStyle="1" w:styleId="afff">
    <w:name w:val="示例后续"/>
    <w:basedOn w:val="afe"/>
    <w:rsid w:val="0018340A"/>
    <w:pPr>
      <w:ind w:leftChars="300" w:left="300" w:firstLineChars="300" w:firstLine="300"/>
    </w:pPr>
    <w:rPr>
      <w:sz w:val="24"/>
    </w:rPr>
  </w:style>
  <w:style w:type="paragraph" w:customStyle="1" w:styleId="afff0">
    <w:name w:val="条文脚注"/>
    <w:basedOn w:val="aff8"/>
    <w:rsid w:val="00D420B3"/>
    <w:pPr>
      <w:spacing w:line="460" w:lineRule="exact"/>
      <w:ind w:leftChars="250" w:left="400" w:hangingChars="150" w:hanging="150"/>
    </w:pPr>
    <w:rPr>
      <w:sz w:val="21"/>
    </w:rPr>
  </w:style>
  <w:style w:type="paragraph" w:customStyle="1" w:styleId="afff1">
    <w:name w:val="图表脚注"/>
    <w:next w:val="af9"/>
    <w:rsid w:val="00D420B3"/>
    <w:pPr>
      <w:spacing w:line="460" w:lineRule="exact"/>
      <w:ind w:leftChars="250" w:left="350" w:hangingChars="100" w:hanging="100"/>
      <w:jc w:val="both"/>
    </w:pPr>
    <w:rPr>
      <w:rFonts w:ascii="宋体"/>
      <w:sz w:val="21"/>
    </w:rPr>
  </w:style>
  <w:style w:type="character" w:customStyle="1" w:styleId="afff2">
    <w:name w:val="图表脚注内容"/>
    <w:basedOn w:val="affa"/>
    <w:rsid w:val="006A4DFD"/>
    <w:rPr>
      <w:rFonts w:ascii="宋体" w:eastAsia="宋体"/>
      <w:spacing w:val="0"/>
      <w:sz w:val="18"/>
      <w:vertAlign w:val="superscript"/>
    </w:rPr>
  </w:style>
  <w:style w:type="paragraph" w:customStyle="1" w:styleId="afff3">
    <w:name w:val="文献分类号"/>
    <w:rsid w:val="006A4DFD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customStyle="1" w:styleId="afff4">
    <w:name w:val="无标题条"/>
    <w:next w:val="af9"/>
    <w:rsid w:val="006A4DFD"/>
    <w:pPr>
      <w:jc w:val="both"/>
    </w:pPr>
    <w:rPr>
      <w:sz w:val="21"/>
    </w:rPr>
  </w:style>
  <w:style w:type="paragraph" w:styleId="afff5">
    <w:name w:val="footer"/>
    <w:basedOn w:val="afe"/>
    <w:link w:val="Char"/>
    <w:rsid w:val="006A4DFD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paragraph" w:customStyle="1" w:styleId="afff6">
    <w:name w:val="页脚_正文"/>
    <w:rsid w:val="006A4DFD"/>
    <w:pPr>
      <w:jc w:val="center"/>
    </w:pPr>
    <w:rPr>
      <w:rFonts w:ascii="宋体"/>
      <w:sz w:val="21"/>
    </w:rPr>
  </w:style>
  <w:style w:type="character" w:styleId="afff7">
    <w:name w:val="page number"/>
    <w:basedOn w:val="aff"/>
    <w:rsid w:val="006A4DFD"/>
    <w:rPr>
      <w:rFonts w:ascii="Times New Roman" w:eastAsia="宋体" w:hAnsi="Times New Roman"/>
      <w:sz w:val="18"/>
    </w:rPr>
  </w:style>
  <w:style w:type="paragraph" w:styleId="afff8">
    <w:name w:val="header"/>
    <w:basedOn w:val="afe"/>
    <w:link w:val="Char0"/>
    <w:rsid w:val="006A4D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f9">
    <w:name w:val="页眉_次要"/>
    <w:basedOn w:val="afff8"/>
    <w:rsid w:val="006A4DFD"/>
    <w:rPr>
      <w:rFonts w:ascii="宋体"/>
      <w:sz w:val="24"/>
    </w:rPr>
  </w:style>
  <w:style w:type="paragraph" w:customStyle="1" w:styleId="afffa">
    <w:name w:val="页眉_首页"/>
    <w:basedOn w:val="afff8"/>
    <w:rsid w:val="006A4DFD"/>
    <w:pPr>
      <w:jc w:val="right"/>
    </w:pPr>
    <w:rPr>
      <w:rFonts w:ascii="宋体"/>
      <w:sz w:val="24"/>
    </w:rPr>
  </w:style>
  <w:style w:type="paragraph" w:customStyle="1" w:styleId="a">
    <w:name w:val="页眉_主要"/>
    <w:basedOn w:val="afff8"/>
    <w:rsid w:val="001825DE"/>
    <w:pPr>
      <w:numPr>
        <w:numId w:val="19"/>
      </w:numPr>
      <w:pBdr>
        <w:bottom w:val="single" w:sz="8" w:space="1" w:color="auto"/>
      </w:pBdr>
      <w:tabs>
        <w:tab w:val="clear" w:pos="4153"/>
        <w:tab w:val="clear" w:pos="8306"/>
        <w:tab w:val="center" w:pos="4678"/>
        <w:tab w:val="right" w:pos="9356"/>
      </w:tabs>
      <w:jc w:val="both"/>
    </w:pPr>
    <w:rPr>
      <w:rFonts w:ascii="宋体"/>
      <w:sz w:val="24"/>
    </w:rPr>
  </w:style>
  <w:style w:type="paragraph" w:customStyle="1" w:styleId="af5">
    <w:name w:val="二级条标题"/>
    <w:next w:val="af9"/>
    <w:link w:val="CharChar1"/>
    <w:rsid w:val="00E87BEC"/>
    <w:pPr>
      <w:numPr>
        <w:ilvl w:val="2"/>
        <w:numId w:val="27"/>
      </w:numPr>
      <w:spacing w:line="460" w:lineRule="exact"/>
      <w:outlineLvl w:val="2"/>
    </w:pPr>
    <w:rPr>
      <w:rFonts w:ascii="黑体" w:eastAsia="黑体"/>
      <w:sz w:val="28"/>
    </w:rPr>
  </w:style>
  <w:style w:type="paragraph" w:customStyle="1" w:styleId="af2">
    <w:name w:val="正文表标题"/>
    <w:next w:val="af9"/>
    <w:rsid w:val="00F33F68"/>
    <w:pPr>
      <w:numPr>
        <w:numId w:val="4"/>
      </w:numPr>
      <w:spacing w:line="460" w:lineRule="exact"/>
      <w:jc w:val="center"/>
    </w:pPr>
    <w:rPr>
      <w:rFonts w:ascii="黑体" w:eastAsia="黑体"/>
      <w:sz w:val="28"/>
    </w:rPr>
  </w:style>
  <w:style w:type="paragraph" w:customStyle="1" w:styleId="afffb">
    <w:name w:val="摘要关键词"/>
    <w:next w:val="afe"/>
    <w:rsid w:val="007E40A2"/>
    <w:pPr>
      <w:spacing w:line="460" w:lineRule="exact"/>
    </w:pPr>
    <w:rPr>
      <w:rFonts w:ascii="黑体" w:eastAsia="黑体" w:hAnsi="宋体"/>
      <w:bCs/>
      <w:sz w:val="28"/>
    </w:rPr>
  </w:style>
  <w:style w:type="paragraph" w:customStyle="1" w:styleId="afb">
    <w:name w:val="正文列项_数字"/>
    <w:rsid w:val="008834EC"/>
    <w:pPr>
      <w:numPr>
        <w:ilvl w:val="8"/>
        <w:numId w:val="27"/>
      </w:numPr>
      <w:spacing w:line="460" w:lineRule="exact"/>
      <w:ind w:leftChars="550" w:left="736" w:hangingChars="186" w:hanging="186"/>
      <w:jc w:val="both"/>
    </w:pPr>
    <w:rPr>
      <w:noProof/>
      <w:sz w:val="28"/>
    </w:rPr>
  </w:style>
  <w:style w:type="paragraph" w:customStyle="1" w:styleId="afa">
    <w:name w:val="正文列项_字母"/>
    <w:rsid w:val="008834EC"/>
    <w:pPr>
      <w:numPr>
        <w:ilvl w:val="7"/>
        <w:numId w:val="27"/>
      </w:numPr>
      <w:spacing w:line="460" w:lineRule="exact"/>
      <w:ind w:leftChars="267" w:left="453" w:hangingChars="186" w:hanging="186"/>
      <w:jc w:val="both"/>
    </w:pPr>
    <w:rPr>
      <w:noProof/>
      <w:sz w:val="28"/>
    </w:rPr>
  </w:style>
  <w:style w:type="paragraph" w:styleId="afffc">
    <w:name w:val="Normal Indent"/>
    <w:basedOn w:val="afe"/>
    <w:rsid w:val="005B3BE9"/>
    <w:pPr>
      <w:ind w:firstLine="420"/>
    </w:pPr>
  </w:style>
  <w:style w:type="paragraph" w:customStyle="1" w:styleId="a7">
    <w:name w:val="正文图标题"/>
    <w:next w:val="af9"/>
    <w:rsid w:val="00F33F68"/>
    <w:pPr>
      <w:numPr>
        <w:numId w:val="5"/>
      </w:numPr>
      <w:spacing w:line="460" w:lineRule="exact"/>
      <w:jc w:val="center"/>
    </w:pPr>
    <w:rPr>
      <w:rFonts w:ascii="黑体" w:eastAsia="黑体"/>
      <w:sz w:val="28"/>
    </w:rPr>
  </w:style>
  <w:style w:type="paragraph" w:styleId="afffd">
    <w:name w:val="Body Text"/>
    <w:basedOn w:val="afe"/>
    <w:rsid w:val="005B3BE9"/>
    <w:pPr>
      <w:spacing w:after="120"/>
    </w:pPr>
  </w:style>
  <w:style w:type="paragraph" w:customStyle="1" w:styleId="afd">
    <w:name w:val="图表注"/>
    <w:basedOn w:val="af9"/>
    <w:rsid w:val="00EF304C"/>
    <w:pPr>
      <w:numPr>
        <w:ilvl w:val="0"/>
        <w:numId w:val="11"/>
      </w:numPr>
      <w:snapToGrid w:val="0"/>
    </w:pPr>
    <w:rPr>
      <w:sz w:val="21"/>
    </w:rPr>
  </w:style>
  <w:style w:type="paragraph" w:customStyle="1" w:styleId="afffe">
    <w:name w:val="注:后续"/>
    <w:rsid w:val="005B3BE9"/>
    <w:pPr>
      <w:ind w:leftChars="400" w:left="1260" w:hangingChars="200" w:hanging="420"/>
      <w:jc w:val="both"/>
    </w:pPr>
    <w:rPr>
      <w:rFonts w:ascii="宋体"/>
      <w:sz w:val="18"/>
    </w:rPr>
  </w:style>
  <w:style w:type="paragraph" w:customStyle="1" w:styleId="a3">
    <w:name w:val="注×："/>
    <w:basedOn w:val="af9"/>
    <w:next w:val="af9"/>
    <w:rsid w:val="00AE1D68"/>
    <w:pPr>
      <w:numPr>
        <w:ilvl w:val="0"/>
        <w:numId w:val="6"/>
      </w:numPr>
      <w:jc w:val="left"/>
    </w:pPr>
    <w:rPr>
      <w:sz w:val="24"/>
    </w:rPr>
  </w:style>
  <w:style w:type="paragraph" w:customStyle="1" w:styleId="affff">
    <w:name w:val="注×:后续"/>
    <w:basedOn w:val="afffe"/>
    <w:rsid w:val="005B3BE9"/>
    <w:pPr>
      <w:ind w:leftChars="0" w:left="1406" w:firstLineChars="0" w:hanging="499"/>
    </w:pPr>
  </w:style>
  <w:style w:type="paragraph" w:customStyle="1" w:styleId="af6">
    <w:name w:val="三级条标题"/>
    <w:next w:val="af9"/>
    <w:link w:val="CharChar2"/>
    <w:rsid w:val="00E87BEC"/>
    <w:pPr>
      <w:numPr>
        <w:ilvl w:val="3"/>
        <w:numId w:val="27"/>
      </w:numPr>
      <w:spacing w:line="460" w:lineRule="exact"/>
      <w:outlineLvl w:val="3"/>
    </w:pPr>
    <w:rPr>
      <w:rFonts w:ascii="黑体" w:eastAsia="黑体"/>
      <w:sz w:val="28"/>
    </w:rPr>
  </w:style>
  <w:style w:type="paragraph" w:customStyle="1" w:styleId="af7">
    <w:name w:val="四级条标题"/>
    <w:next w:val="af9"/>
    <w:link w:val="CharChar3"/>
    <w:rsid w:val="00E87BEC"/>
    <w:pPr>
      <w:numPr>
        <w:ilvl w:val="4"/>
        <w:numId w:val="27"/>
      </w:numPr>
      <w:spacing w:line="460" w:lineRule="exact"/>
      <w:outlineLvl w:val="4"/>
    </w:pPr>
    <w:rPr>
      <w:rFonts w:ascii="黑体" w:eastAsia="黑体"/>
      <w:sz w:val="28"/>
    </w:rPr>
  </w:style>
  <w:style w:type="paragraph" w:customStyle="1" w:styleId="af3">
    <w:name w:val="章标题"/>
    <w:next w:val="af9"/>
    <w:link w:val="CharChar0"/>
    <w:rsid w:val="00B50507"/>
    <w:pPr>
      <w:keepNext/>
      <w:numPr>
        <w:numId w:val="27"/>
      </w:numPr>
      <w:spacing w:beforeLines="50" w:before="50" w:afterLines="50" w:after="50" w:line="460" w:lineRule="exact"/>
      <w:outlineLvl w:val="0"/>
    </w:pPr>
    <w:rPr>
      <w:rFonts w:ascii="黑体" w:eastAsia="黑体"/>
      <w:sz w:val="28"/>
    </w:rPr>
  </w:style>
  <w:style w:type="paragraph" w:customStyle="1" w:styleId="af4">
    <w:name w:val="一级条标题"/>
    <w:next w:val="af9"/>
    <w:rsid w:val="00B50507"/>
    <w:pPr>
      <w:keepNext/>
      <w:numPr>
        <w:ilvl w:val="1"/>
        <w:numId w:val="27"/>
      </w:numPr>
      <w:spacing w:line="460" w:lineRule="exact"/>
      <w:outlineLvl w:val="1"/>
    </w:pPr>
    <w:rPr>
      <w:rFonts w:ascii="黑体" w:eastAsia="黑体"/>
      <w:sz w:val="28"/>
    </w:rPr>
  </w:style>
  <w:style w:type="paragraph" w:customStyle="1" w:styleId="af8">
    <w:name w:val="五级条标题"/>
    <w:next w:val="af9"/>
    <w:rsid w:val="00E87BEC"/>
    <w:pPr>
      <w:numPr>
        <w:ilvl w:val="5"/>
        <w:numId w:val="27"/>
      </w:numPr>
      <w:spacing w:line="460" w:lineRule="exact"/>
      <w:outlineLvl w:val="5"/>
    </w:pPr>
    <w:rPr>
      <w:rFonts w:ascii="黑体" w:eastAsia="黑体"/>
      <w:sz w:val="28"/>
    </w:rPr>
  </w:style>
  <w:style w:type="paragraph" w:customStyle="1" w:styleId="affff0">
    <w:name w:val="一级无标题条"/>
    <w:basedOn w:val="af4"/>
    <w:next w:val="af9"/>
    <w:rsid w:val="00904A7C"/>
    <w:rPr>
      <w:rFonts w:ascii="宋体" w:eastAsia="宋体" w:hAnsi="宋体"/>
    </w:rPr>
  </w:style>
  <w:style w:type="character" w:customStyle="1" w:styleId="CharChar1">
    <w:name w:val="二级条标题 Char Char"/>
    <w:basedOn w:val="aff"/>
    <w:link w:val="af5"/>
    <w:rsid w:val="00E87BEC"/>
    <w:rPr>
      <w:rFonts w:ascii="黑体" w:eastAsia="黑体"/>
      <w:sz w:val="28"/>
      <w:lang w:val="en-US" w:eastAsia="zh-CN" w:bidi="ar-SA"/>
    </w:rPr>
  </w:style>
  <w:style w:type="character" w:customStyle="1" w:styleId="CharChar2">
    <w:name w:val="三级条标题 Char Char"/>
    <w:basedOn w:val="CharChar1"/>
    <w:link w:val="af6"/>
    <w:rsid w:val="00E87BEC"/>
    <w:rPr>
      <w:rFonts w:ascii="黑体" w:eastAsia="黑体"/>
      <w:sz w:val="28"/>
      <w:lang w:val="en-US" w:eastAsia="zh-CN" w:bidi="ar-SA"/>
    </w:rPr>
  </w:style>
  <w:style w:type="character" w:customStyle="1" w:styleId="CharChar3">
    <w:name w:val="四级条标题 Char Char"/>
    <w:basedOn w:val="CharChar2"/>
    <w:link w:val="af7"/>
    <w:rsid w:val="00E87BEC"/>
    <w:rPr>
      <w:rFonts w:ascii="黑体" w:eastAsia="黑体"/>
      <w:sz w:val="28"/>
      <w:lang w:val="en-US" w:eastAsia="zh-CN" w:bidi="ar-SA"/>
    </w:rPr>
  </w:style>
  <w:style w:type="paragraph" w:customStyle="1" w:styleId="afc">
    <w:name w:val="注："/>
    <w:basedOn w:val="af9"/>
    <w:next w:val="af9"/>
    <w:rsid w:val="00DB46B4"/>
    <w:pPr>
      <w:widowControl/>
      <w:numPr>
        <w:ilvl w:val="0"/>
        <w:numId w:val="10"/>
      </w:numPr>
      <w:jc w:val="left"/>
    </w:pPr>
    <w:rPr>
      <w:sz w:val="24"/>
    </w:rPr>
  </w:style>
  <w:style w:type="paragraph" w:customStyle="1" w:styleId="a6">
    <w:name w:val="分图图标题"/>
    <w:basedOn w:val="a1"/>
    <w:rsid w:val="001E1282"/>
    <w:pPr>
      <w:numPr>
        <w:numId w:val="7"/>
      </w:numPr>
      <w:jc w:val="center"/>
    </w:pPr>
    <w:rPr>
      <w:rFonts w:ascii="黑体" w:eastAsia="黑体"/>
      <w:szCs w:val="21"/>
    </w:rPr>
  </w:style>
  <w:style w:type="character" w:customStyle="1" w:styleId="CharChar">
    <w:name w:val="附录一级条标题 Char Char"/>
    <w:basedOn w:val="aff"/>
    <w:link w:val="ab"/>
    <w:rsid w:val="00057F45"/>
    <w:rPr>
      <w:rFonts w:ascii="黑体" w:eastAsia="黑体"/>
      <w:sz w:val="28"/>
      <w:lang w:val="en-US" w:eastAsia="zh-CN" w:bidi="ar-SA"/>
    </w:rPr>
  </w:style>
  <w:style w:type="paragraph" w:customStyle="1" w:styleId="a8">
    <w:name w:val="图表注×"/>
    <w:basedOn w:val="af9"/>
    <w:rsid w:val="00DB46B4"/>
    <w:pPr>
      <w:numPr>
        <w:ilvl w:val="0"/>
        <w:numId w:val="12"/>
      </w:numPr>
      <w:jc w:val="left"/>
    </w:pPr>
    <w:rPr>
      <w:sz w:val="21"/>
    </w:rPr>
  </w:style>
  <w:style w:type="paragraph" w:customStyle="1" w:styleId="affff1">
    <w:name w:val="参正文"/>
    <w:rsid w:val="00FB565A"/>
    <w:pPr>
      <w:jc w:val="both"/>
    </w:pPr>
    <w:rPr>
      <w:rFonts w:cs="Arial"/>
      <w:kern w:val="2"/>
      <w:sz w:val="28"/>
      <w:szCs w:val="24"/>
    </w:rPr>
  </w:style>
  <w:style w:type="paragraph" w:customStyle="1" w:styleId="affff2">
    <w:name w:val="封面题名"/>
    <w:basedOn w:val="afe"/>
    <w:next w:val="affff3"/>
    <w:rsid w:val="006A588B"/>
    <w:pPr>
      <w:adjustRightInd w:val="0"/>
      <w:jc w:val="center"/>
    </w:pPr>
    <w:rPr>
      <w:rFonts w:ascii="宋体" w:hAnsi="宋体"/>
      <w:b/>
      <w:kern w:val="0"/>
      <w:sz w:val="44"/>
      <w:szCs w:val="20"/>
    </w:rPr>
  </w:style>
  <w:style w:type="paragraph" w:customStyle="1" w:styleId="affff4">
    <w:name w:val="封面档案密级"/>
    <w:rsid w:val="006A588B"/>
    <w:pPr>
      <w:widowControl w:val="0"/>
      <w:jc w:val="center"/>
    </w:pPr>
    <w:rPr>
      <w:rFonts w:ascii="宋体" w:hAnsi="宋体"/>
      <w:sz w:val="28"/>
    </w:rPr>
  </w:style>
  <w:style w:type="paragraph" w:customStyle="1" w:styleId="affff5">
    <w:name w:val="封面页数"/>
    <w:basedOn w:val="afe"/>
    <w:rsid w:val="006A588B"/>
    <w:pPr>
      <w:adjustRightInd w:val="0"/>
      <w:jc w:val="center"/>
    </w:pPr>
    <w:rPr>
      <w:rFonts w:ascii="宋体"/>
      <w:b/>
      <w:kern w:val="0"/>
      <w:sz w:val="28"/>
      <w:szCs w:val="20"/>
    </w:rPr>
  </w:style>
  <w:style w:type="paragraph" w:customStyle="1" w:styleId="affff6">
    <w:name w:val="封面文件号"/>
    <w:basedOn w:val="afe"/>
    <w:next w:val="affff5"/>
    <w:rsid w:val="006A588B"/>
    <w:pPr>
      <w:adjustRightInd w:val="0"/>
      <w:jc w:val="center"/>
    </w:pPr>
    <w:rPr>
      <w:rFonts w:ascii="宋体"/>
      <w:b/>
      <w:kern w:val="0"/>
      <w:sz w:val="32"/>
      <w:szCs w:val="20"/>
    </w:rPr>
  </w:style>
  <w:style w:type="paragraph" w:customStyle="1" w:styleId="affff3">
    <w:name w:val="封面型号"/>
    <w:basedOn w:val="afe"/>
    <w:next w:val="affff6"/>
    <w:rsid w:val="006A588B"/>
    <w:pPr>
      <w:adjustRightInd w:val="0"/>
      <w:jc w:val="center"/>
    </w:pPr>
    <w:rPr>
      <w:rFonts w:ascii="宋体"/>
      <w:b/>
      <w:kern w:val="0"/>
      <w:sz w:val="28"/>
      <w:szCs w:val="20"/>
    </w:rPr>
  </w:style>
  <w:style w:type="character" w:customStyle="1" w:styleId="Char0">
    <w:name w:val="页眉 Char"/>
    <w:basedOn w:val="aff"/>
    <w:link w:val="afff8"/>
    <w:rsid w:val="006A588B"/>
    <w:rPr>
      <w:kern w:val="2"/>
      <w:sz w:val="18"/>
      <w:szCs w:val="18"/>
    </w:rPr>
  </w:style>
  <w:style w:type="paragraph" w:customStyle="1" w:styleId="affff7">
    <w:name w:val="封面单位"/>
    <w:basedOn w:val="afe"/>
    <w:next w:val="afe"/>
    <w:rsid w:val="006A588B"/>
    <w:pPr>
      <w:adjustRightInd w:val="0"/>
      <w:jc w:val="center"/>
    </w:pPr>
    <w:rPr>
      <w:rFonts w:ascii="宋体"/>
      <w:b/>
      <w:sz w:val="32"/>
      <w:szCs w:val="20"/>
    </w:rPr>
  </w:style>
  <w:style w:type="character" w:customStyle="1" w:styleId="Char">
    <w:name w:val="页脚 Char"/>
    <w:basedOn w:val="aff"/>
    <w:link w:val="afff5"/>
    <w:rsid w:val="006A588B"/>
    <w:rPr>
      <w:kern w:val="2"/>
      <w:sz w:val="18"/>
      <w:szCs w:val="18"/>
    </w:rPr>
  </w:style>
  <w:style w:type="paragraph" w:customStyle="1" w:styleId="affff8">
    <w:name w:val="单位前缀"/>
    <w:basedOn w:val="afe"/>
    <w:next w:val="afe"/>
    <w:rsid w:val="006A588B"/>
    <w:pPr>
      <w:adjustRightInd w:val="0"/>
      <w:jc w:val="center"/>
    </w:pPr>
    <w:rPr>
      <w:b/>
      <w:bCs/>
      <w:sz w:val="36"/>
      <w:szCs w:val="20"/>
    </w:rPr>
  </w:style>
  <w:style w:type="paragraph" w:customStyle="1" w:styleId="affff9">
    <w:name w:val="签署页脚"/>
    <w:basedOn w:val="afe"/>
    <w:next w:val="afe"/>
    <w:rsid w:val="006A588B"/>
    <w:pPr>
      <w:adjustRightInd w:val="0"/>
      <w:spacing w:line="360" w:lineRule="atLeast"/>
      <w:jc w:val="center"/>
    </w:pPr>
    <w:rPr>
      <w:rFonts w:ascii="宋体"/>
      <w:sz w:val="28"/>
      <w:szCs w:val="20"/>
    </w:rPr>
  </w:style>
  <w:style w:type="paragraph" w:customStyle="1" w:styleId="affffa">
    <w:name w:val="技术文件正文"/>
    <w:basedOn w:val="afe"/>
    <w:rsid w:val="006A588B"/>
    <w:pPr>
      <w:spacing w:line="460" w:lineRule="exact"/>
    </w:pPr>
    <w:rPr>
      <w:sz w:val="28"/>
    </w:rPr>
  </w:style>
  <w:style w:type="paragraph" w:customStyle="1" w:styleId="affffb">
    <w:name w:val="正文题名"/>
    <w:basedOn w:val="afe"/>
    <w:next w:val="af3"/>
    <w:rsid w:val="006A588B"/>
    <w:pPr>
      <w:widowControl/>
      <w:shd w:val="clear" w:color="FFFFFF" w:fill="FFFFFF"/>
      <w:adjustRightInd w:val="0"/>
      <w:snapToGrid w:val="0"/>
      <w:spacing w:line="600" w:lineRule="exact"/>
      <w:ind w:right="851"/>
      <w:jc w:val="center"/>
    </w:pPr>
    <w:rPr>
      <w:rFonts w:ascii="宋体"/>
      <w:b/>
      <w:spacing w:val="10"/>
      <w:kern w:val="0"/>
      <w:sz w:val="36"/>
      <w:szCs w:val="20"/>
    </w:rPr>
  </w:style>
  <w:style w:type="table" w:styleId="affffc">
    <w:name w:val="Table Grid"/>
    <w:basedOn w:val="aff0"/>
    <w:autoRedefine/>
    <w:qFormat/>
    <w:rsid w:val="00856885"/>
    <w:pPr>
      <w:widowControl w:val="0"/>
      <w:jc w:val="both"/>
    </w:pPr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e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e"/>
    <w:next w:val="afe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e"/>
    <w:next w:val="afe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e"/>
    <w:next w:val="afe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e"/>
    <w:next w:val="afe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e"/>
    <w:next w:val="afe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e"/>
    <w:next w:val="afe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e"/>
    <w:next w:val="afe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e"/>
    <w:next w:val="afe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e"/>
    <w:next w:val="afe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f">
    <w:name w:val="Default Paragraph Font"/>
    <w:uiPriority w:val="1"/>
    <w:semiHidden/>
    <w:unhideWhenUsed/>
  </w:style>
  <w:style w:type="table" w:default="1" w:styleId="af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1">
    <w:name w:val="No List"/>
    <w:uiPriority w:val="99"/>
    <w:semiHidden/>
    <w:unhideWhenUsed/>
  </w:style>
  <w:style w:type="paragraph" w:styleId="aff2">
    <w:name w:val="Title"/>
    <w:basedOn w:val="afe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9">
    <w:name w:val="段"/>
    <w:rsid w:val="00E87BEC"/>
    <w:pPr>
      <w:widowControl w:val="0"/>
      <w:numPr>
        <w:ilvl w:val="6"/>
        <w:numId w:val="27"/>
      </w:numPr>
      <w:autoSpaceDE w:val="0"/>
      <w:autoSpaceDN w:val="0"/>
      <w:spacing w:line="460" w:lineRule="exact"/>
      <w:ind w:firstLineChars="200" w:firstLine="200"/>
      <w:jc w:val="both"/>
    </w:pPr>
    <w:rPr>
      <w:noProof/>
      <w:sz w:val="28"/>
    </w:rPr>
  </w:style>
  <w:style w:type="paragraph" w:customStyle="1" w:styleId="a9">
    <w:name w:val="附录标识"/>
    <w:next w:val="afe"/>
    <w:rsid w:val="00057F45"/>
    <w:pPr>
      <w:numPr>
        <w:numId w:val="13"/>
      </w:numPr>
      <w:shd w:val="clear" w:color="FFFFFF" w:fill="auto"/>
      <w:spacing w:before="100" w:beforeAutospacing="1" w:line="360" w:lineRule="auto"/>
      <w:jc w:val="center"/>
      <w:outlineLvl w:val="0"/>
    </w:pPr>
    <w:rPr>
      <w:rFonts w:ascii="黑体" w:eastAsia="黑体"/>
      <w:noProof/>
      <w:sz w:val="28"/>
    </w:rPr>
  </w:style>
  <w:style w:type="paragraph" w:customStyle="1" w:styleId="af1">
    <w:name w:val="附录表标题"/>
    <w:basedOn w:val="a9"/>
    <w:next w:val="af9"/>
    <w:rsid w:val="00057F45"/>
    <w:pPr>
      <w:numPr>
        <w:ilvl w:val="8"/>
      </w:numPr>
      <w:spacing w:before="0" w:beforeAutospacing="0" w:line="460" w:lineRule="exact"/>
      <w:outlineLvl w:val="9"/>
    </w:pPr>
  </w:style>
  <w:style w:type="paragraph" w:customStyle="1" w:styleId="ab">
    <w:name w:val="附录一级条标题"/>
    <w:next w:val="af9"/>
    <w:link w:val="CharChar"/>
    <w:rsid w:val="00057F45"/>
    <w:pPr>
      <w:numPr>
        <w:ilvl w:val="2"/>
        <w:numId w:val="13"/>
      </w:numPr>
      <w:spacing w:line="460" w:lineRule="exact"/>
      <w:outlineLvl w:val="1"/>
    </w:pPr>
    <w:rPr>
      <w:rFonts w:ascii="黑体" w:eastAsia="黑体"/>
      <w:sz w:val="28"/>
    </w:rPr>
  </w:style>
  <w:style w:type="paragraph" w:customStyle="1" w:styleId="ac">
    <w:name w:val="附录二级条标题"/>
    <w:basedOn w:val="ab"/>
    <w:next w:val="af9"/>
    <w:rsid w:val="001506FB"/>
    <w:pPr>
      <w:numPr>
        <w:ilvl w:val="3"/>
      </w:numPr>
      <w:outlineLvl w:val="2"/>
    </w:pPr>
    <w:rPr>
      <w:rFonts w:ascii="宋体"/>
    </w:rPr>
  </w:style>
  <w:style w:type="paragraph" w:customStyle="1" w:styleId="a5">
    <w:name w:val="附录列项_数字"/>
    <w:basedOn w:val="af9"/>
    <w:rsid w:val="00CC600D"/>
    <w:pPr>
      <w:numPr>
        <w:ilvl w:val="0"/>
        <w:numId w:val="9"/>
      </w:numPr>
      <w:jc w:val="left"/>
    </w:pPr>
  </w:style>
  <w:style w:type="paragraph" w:customStyle="1" w:styleId="a2">
    <w:name w:val="附录列项_字母"/>
    <w:basedOn w:val="af9"/>
    <w:rsid w:val="00ED4D07"/>
    <w:pPr>
      <w:numPr>
        <w:ilvl w:val="0"/>
        <w:numId w:val="8"/>
      </w:numPr>
    </w:pPr>
  </w:style>
  <w:style w:type="paragraph" w:customStyle="1" w:styleId="ad">
    <w:name w:val="附录三级条标题"/>
    <w:basedOn w:val="ac"/>
    <w:next w:val="af9"/>
    <w:rsid w:val="00057F45"/>
    <w:pPr>
      <w:numPr>
        <w:ilvl w:val="4"/>
      </w:numPr>
      <w:outlineLvl w:val="3"/>
    </w:pPr>
  </w:style>
  <w:style w:type="paragraph" w:customStyle="1" w:styleId="ae">
    <w:name w:val="附录四级条标题"/>
    <w:basedOn w:val="ad"/>
    <w:next w:val="af9"/>
    <w:rsid w:val="00057F45"/>
    <w:pPr>
      <w:numPr>
        <w:ilvl w:val="5"/>
      </w:numPr>
      <w:outlineLvl w:val="4"/>
    </w:pPr>
  </w:style>
  <w:style w:type="paragraph" w:customStyle="1" w:styleId="af0">
    <w:name w:val="附录图标题"/>
    <w:next w:val="af9"/>
    <w:rsid w:val="00057F45"/>
    <w:pPr>
      <w:numPr>
        <w:ilvl w:val="7"/>
        <w:numId w:val="13"/>
      </w:numPr>
      <w:spacing w:line="460" w:lineRule="exact"/>
      <w:jc w:val="center"/>
    </w:pPr>
    <w:rPr>
      <w:rFonts w:ascii="黑体" w:eastAsia="黑体"/>
      <w:noProof/>
      <w:sz w:val="28"/>
    </w:rPr>
  </w:style>
  <w:style w:type="character" w:customStyle="1" w:styleId="CharChar0">
    <w:name w:val="章标题 Char Char"/>
    <w:basedOn w:val="aff"/>
    <w:link w:val="af3"/>
    <w:rsid w:val="00B50507"/>
    <w:rPr>
      <w:rFonts w:ascii="黑体" w:eastAsia="黑体"/>
      <w:sz w:val="28"/>
      <w:lang w:val="en-US" w:eastAsia="zh-CN" w:bidi="ar-SA"/>
    </w:rPr>
  </w:style>
  <w:style w:type="paragraph" w:customStyle="1" w:styleId="af">
    <w:name w:val="附录五级条标题"/>
    <w:basedOn w:val="ae"/>
    <w:next w:val="af9"/>
    <w:rsid w:val="00057F45"/>
    <w:pPr>
      <w:numPr>
        <w:ilvl w:val="6"/>
      </w:numPr>
      <w:outlineLvl w:val="5"/>
    </w:pPr>
  </w:style>
  <w:style w:type="paragraph" w:customStyle="1" w:styleId="aff3">
    <w:name w:val="附录性质和名称"/>
    <w:basedOn w:val="afe"/>
    <w:rsid w:val="00387856"/>
    <w:pPr>
      <w:jc w:val="center"/>
    </w:pPr>
    <w:rPr>
      <w:rFonts w:ascii="黑体" w:eastAsia="黑体"/>
      <w:sz w:val="28"/>
    </w:rPr>
  </w:style>
  <w:style w:type="paragraph" w:customStyle="1" w:styleId="a4">
    <w:name w:val="附录一级无标题条"/>
    <w:basedOn w:val="ab"/>
    <w:next w:val="af9"/>
    <w:rsid w:val="00CF09C1"/>
    <w:pPr>
      <w:numPr>
        <w:numId w:val="1"/>
      </w:numPr>
      <w:ind w:left="0"/>
    </w:pPr>
    <w:rPr>
      <w:rFonts w:ascii="宋体" w:eastAsia="宋体"/>
    </w:rPr>
  </w:style>
  <w:style w:type="paragraph" w:customStyle="1" w:styleId="aa">
    <w:name w:val="附录章标题"/>
    <w:next w:val="af9"/>
    <w:rsid w:val="00057F45"/>
    <w:pPr>
      <w:numPr>
        <w:ilvl w:val="1"/>
        <w:numId w:val="13"/>
      </w:numPr>
      <w:spacing w:beforeLines="50" w:before="50" w:afterLines="50" w:after="50" w:line="460" w:lineRule="exact"/>
      <w:outlineLvl w:val="0"/>
    </w:pPr>
    <w:rPr>
      <w:rFonts w:ascii="黑体" w:eastAsia="黑体"/>
      <w:kern w:val="21"/>
      <w:sz w:val="28"/>
    </w:rPr>
  </w:style>
  <w:style w:type="paragraph" w:customStyle="1" w:styleId="aff4">
    <w:name w:val="脚注标示"/>
    <w:rsid w:val="00F53198"/>
    <w:pPr>
      <w:widowControl w:val="0"/>
      <w:jc w:val="both"/>
    </w:pPr>
    <w:rPr>
      <w:rFonts w:ascii="宋体"/>
      <w:sz w:val="21"/>
      <w:vertAlign w:val="superscript"/>
    </w:rPr>
  </w:style>
  <w:style w:type="character" w:styleId="aff5">
    <w:name w:val="Hyperlink"/>
    <w:rsid w:val="00AF5428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6">
    <w:name w:val="页眉_右对齐"/>
    <w:basedOn w:val="a"/>
    <w:rsid w:val="0004255C"/>
    <w:pPr>
      <w:jc w:val="right"/>
    </w:pPr>
  </w:style>
  <w:style w:type="paragraph" w:customStyle="1" w:styleId="aff7">
    <w:name w:val="脚注后续"/>
    <w:rsid w:val="00AF5428"/>
    <w:pPr>
      <w:ind w:left="567"/>
      <w:jc w:val="both"/>
    </w:pPr>
    <w:rPr>
      <w:rFonts w:ascii="宋体"/>
      <w:sz w:val="18"/>
    </w:rPr>
  </w:style>
  <w:style w:type="paragraph" w:styleId="aff8">
    <w:name w:val="footnote text"/>
    <w:basedOn w:val="aff7"/>
    <w:next w:val="aff7"/>
    <w:semiHidden/>
    <w:rsid w:val="00AF5428"/>
    <w:pPr>
      <w:snapToGrid w:val="0"/>
      <w:ind w:left="555" w:hanging="357"/>
      <w:jc w:val="left"/>
    </w:pPr>
  </w:style>
  <w:style w:type="paragraph" w:customStyle="1" w:styleId="aff9">
    <w:name w:val="脚注内容"/>
    <w:basedOn w:val="aff8"/>
    <w:rsid w:val="00F53198"/>
    <w:rPr>
      <w:sz w:val="21"/>
    </w:rPr>
  </w:style>
  <w:style w:type="character" w:styleId="affa">
    <w:name w:val="footnote reference"/>
    <w:basedOn w:val="aff"/>
    <w:semiHidden/>
    <w:rsid w:val="00AF5428"/>
    <w:rPr>
      <w:rFonts w:ascii="宋体" w:eastAsia="宋体"/>
      <w:sz w:val="18"/>
      <w:vertAlign w:val="superscript"/>
    </w:rPr>
  </w:style>
  <w:style w:type="paragraph" w:customStyle="1" w:styleId="affb">
    <w:name w:val="目次"/>
    <w:next w:val="afe"/>
    <w:rsid w:val="006A4DFD"/>
    <w:pPr>
      <w:shd w:val="clear" w:color="FFFFFF" w:fill="FFFFFF"/>
      <w:spacing w:before="540" w:after="600"/>
      <w:jc w:val="center"/>
      <w:outlineLvl w:val="0"/>
    </w:pPr>
    <w:rPr>
      <w:rFonts w:ascii="黑体" w:eastAsia="黑体"/>
      <w:sz w:val="32"/>
    </w:rPr>
  </w:style>
  <w:style w:type="paragraph" w:customStyle="1" w:styleId="affc">
    <w:name w:val="目次、索引正文"/>
    <w:rsid w:val="006A4DFD"/>
    <w:pPr>
      <w:spacing w:line="320" w:lineRule="exact"/>
      <w:jc w:val="both"/>
    </w:pPr>
    <w:rPr>
      <w:rFonts w:ascii="宋体"/>
      <w:sz w:val="21"/>
    </w:rPr>
  </w:style>
  <w:style w:type="paragraph" w:styleId="10">
    <w:name w:val="toc 1"/>
    <w:semiHidden/>
    <w:rsid w:val="006A4DFD"/>
    <w:pPr>
      <w:jc w:val="both"/>
    </w:pPr>
    <w:rPr>
      <w:rFonts w:ascii="宋体"/>
      <w:sz w:val="21"/>
    </w:rPr>
  </w:style>
  <w:style w:type="paragraph" w:styleId="20">
    <w:name w:val="toc 2"/>
    <w:basedOn w:val="10"/>
    <w:semiHidden/>
    <w:rsid w:val="006A4DFD"/>
    <w:rPr>
      <w:noProof/>
    </w:rPr>
  </w:style>
  <w:style w:type="paragraph" w:styleId="30">
    <w:name w:val="toc 3"/>
    <w:basedOn w:val="20"/>
    <w:semiHidden/>
    <w:rsid w:val="006A4DFD"/>
  </w:style>
  <w:style w:type="paragraph" w:styleId="40">
    <w:name w:val="toc 4"/>
    <w:basedOn w:val="30"/>
    <w:semiHidden/>
    <w:rsid w:val="006A4DFD"/>
  </w:style>
  <w:style w:type="paragraph" w:styleId="50">
    <w:name w:val="toc 5"/>
    <w:basedOn w:val="40"/>
    <w:semiHidden/>
    <w:rsid w:val="006A4DFD"/>
  </w:style>
  <w:style w:type="paragraph" w:styleId="60">
    <w:name w:val="toc 6"/>
    <w:basedOn w:val="50"/>
    <w:autoRedefine/>
    <w:semiHidden/>
    <w:rsid w:val="006A4DFD"/>
  </w:style>
  <w:style w:type="paragraph" w:styleId="70">
    <w:name w:val="toc 7"/>
    <w:basedOn w:val="60"/>
    <w:autoRedefine/>
    <w:semiHidden/>
    <w:rsid w:val="006A4DFD"/>
  </w:style>
  <w:style w:type="paragraph" w:styleId="80">
    <w:name w:val="toc 8"/>
    <w:basedOn w:val="70"/>
    <w:autoRedefine/>
    <w:semiHidden/>
    <w:rsid w:val="006A4DFD"/>
  </w:style>
  <w:style w:type="paragraph" w:styleId="90">
    <w:name w:val="toc 9"/>
    <w:basedOn w:val="80"/>
    <w:autoRedefine/>
    <w:semiHidden/>
    <w:rsid w:val="006A4DFD"/>
  </w:style>
  <w:style w:type="paragraph" w:customStyle="1" w:styleId="affd">
    <w:name w:val="前言、引言标题"/>
    <w:next w:val="afe"/>
    <w:rsid w:val="006A4DFD"/>
    <w:pPr>
      <w:shd w:val="clear" w:color="FFFFFF" w:fill="FFFFFF"/>
      <w:spacing w:before="567" w:after="680"/>
      <w:jc w:val="center"/>
      <w:outlineLvl w:val="0"/>
    </w:pPr>
    <w:rPr>
      <w:rFonts w:ascii="黑体" w:eastAsia="黑体"/>
      <w:spacing w:val="200"/>
      <w:sz w:val="32"/>
    </w:rPr>
  </w:style>
  <w:style w:type="paragraph" w:customStyle="1" w:styleId="affe">
    <w:name w:val="实施日期"/>
    <w:basedOn w:val="afe"/>
    <w:rsid w:val="006A4DFD"/>
    <w:pPr>
      <w:framePr w:wrap="auto" w:hAnchor="text" w:xAlign="right"/>
      <w:jc w:val="right"/>
    </w:pPr>
  </w:style>
  <w:style w:type="paragraph" w:customStyle="1" w:styleId="a0">
    <w:name w:val="示例："/>
    <w:basedOn w:val="af9"/>
    <w:next w:val="af9"/>
    <w:rsid w:val="00CC600D"/>
    <w:pPr>
      <w:numPr>
        <w:ilvl w:val="0"/>
        <w:numId w:val="2"/>
      </w:numPr>
    </w:pPr>
    <w:rPr>
      <w:sz w:val="24"/>
    </w:rPr>
  </w:style>
  <w:style w:type="paragraph" w:customStyle="1" w:styleId="a1">
    <w:name w:val="示例×："/>
    <w:basedOn w:val="a0"/>
    <w:next w:val="af9"/>
    <w:rsid w:val="00F672D1"/>
    <w:pPr>
      <w:numPr>
        <w:numId w:val="3"/>
      </w:numPr>
    </w:pPr>
  </w:style>
  <w:style w:type="paragraph" w:customStyle="1" w:styleId="afff">
    <w:name w:val="示例后续"/>
    <w:basedOn w:val="afe"/>
    <w:rsid w:val="0018340A"/>
    <w:pPr>
      <w:ind w:leftChars="300" w:left="300" w:firstLineChars="300" w:firstLine="300"/>
    </w:pPr>
    <w:rPr>
      <w:sz w:val="24"/>
    </w:rPr>
  </w:style>
  <w:style w:type="paragraph" w:customStyle="1" w:styleId="afff0">
    <w:name w:val="条文脚注"/>
    <w:basedOn w:val="aff8"/>
    <w:rsid w:val="00D420B3"/>
    <w:pPr>
      <w:spacing w:line="460" w:lineRule="exact"/>
      <w:ind w:leftChars="250" w:left="400" w:hangingChars="150" w:hanging="150"/>
    </w:pPr>
    <w:rPr>
      <w:sz w:val="21"/>
    </w:rPr>
  </w:style>
  <w:style w:type="paragraph" w:customStyle="1" w:styleId="afff1">
    <w:name w:val="图表脚注"/>
    <w:next w:val="af9"/>
    <w:rsid w:val="00D420B3"/>
    <w:pPr>
      <w:spacing w:line="460" w:lineRule="exact"/>
      <w:ind w:leftChars="250" w:left="350" w:hangingChars="100" w:hanging="100"/>
      <w:jc w:val="both"/>
    </w:pPr>
    <w:rPr>
      <w:rFonts w:ascii="宋体"/>
      <w:sz w:val="21"/>
    </w:rPr>
  </w:style>
  <w:style w:type="character" w:customStyle="1" w:styleId="afff2">
    <w:name w:val="图表脚注内容"/>
    <w:basedOn w:val="affa"/>
    <w:rsid w:val="006A4DFD"/>
    <w:rPr>
      <w:rFonts w:ascii="宋体" w:eastAsia="宋体"/>
      <w:spacing w:val="0"/>
      <w:sz w:val="18"/>
      <w:vertAlign w:val="superscript"/>
    </w:rPr>
  </w:style>
  <w:style w:type="paragraph" w:customStyle="1" w:styleId="afff3">
    <w:name w:val="文献分类号"/>
    <w:rsid w:val="006A4DFD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customStyle="1" w:styleId="afff4">
    <w:name w:val="无标题条"/>
    <w:next w:val="af9"/>
    <w:rsid w:val="006A4DFD"/>
    <w:pPr>
      <w:jc w:val="both"/>
    </w:pPr>
    <w:rPr>
      <w:sz w:val="21"/>
    </w:rPr>
  </w:style>
  <w:style w:type="paragraph" w:styleId="afff5">
    <w:name w:val="footer"/>
    <w:basedOn w:val="afe"/>
    <w:link w:val="Char"/>
    <w:rsid w:val="006A4DFD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paragraph" w:customStyle="1" w:styleId="afff6">
    <w:name w:val="页脚_正文"/>
    <w:rsid w:val="006A4DFD"/>
    <w:pPr>
      <w:jc w:val="center"/>
    </w:pPr>
    <w:rPr>
      <w:rFonts w:ascii="宋体"/>
      <w:sz w:val="21"/>
    </w:rPr>
  </w:style>
  <w:style w:type="character" w:styleId="afff7">
    <w:name w:val="page number"/>
    <w:basedOn w:val="aff"/>
    <w:rsid w:val="006A4DFD"/>
    <w:rPr>
      <w:rFonts w:ascii="Times New Roman" w:eastAsia="宋体" w:hAnsi="Times New Roman"/>
      <w:sz w:val="18"/>
    </w:rPr>
  </w:style>
  <w:style w:type="paragraph" w:styleId="afff8">
    <w:name w:val="header"/>
    <w:basedOn w:val="afe"/>
    <w:link w:val="Char0"/>
    <w:rsid w:val="006A4D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f9">
    <w:name w:val="页眉_次要"/>
    <w:basedOn w:val="afff8"/>
    <w:rsid w:val="006A4DFD"/>
    <w:rPr>
      <w:rFonts w:ascii="宋体"/>
      <w:sz w:val="24"/>
    </w:rPr>
  </w:style>
  <w:style w:type="paragraph" w:customStyle="1" w:styleId="afffa">
    <w:name w:val="页眉_首页"/>
    <w:basedOn w:val="afff8"/>
    <w:rsid w:val="006A4DFD"/>
    <w:pPr>
      <w:jc w:val="right"/>
    </w:pPr>
    <w:rPr>
      <w:rFonts w:ascii="宋体"/>
      <w:sz w:val="24"/>
    </w:rPr>
  </w:style>
  <w:style w:type="paragraph" w:customStyle="1" w:styleId="a">
    <w:name w:val="页眉_主要"/>
    <w:basedOn w:val="afff8"/>
    <w:rsid w:val="001825DE"/>
    <w:pPr>
      <w:numPr>
        <w:numId w:val="19"/>
      </w:numPr>
      <w:pBdr>
        <w:bottom w:val="single" w:sz="8" w:space="1" w:color="auto"/>
      </w:pBdr>
      <w:tabs>
        <w:tab w:val="clear" w:pos="4153"/>
        <w:tab w:val="clear" w:pos="8306"/>
        <w:tab w:val="center" w:pos="4678"/>
        <w:tab w:val="right" w:pos="9356"/>
      </w:tabs>
      <w:jc w:val="both"/>
    </w:pPr>
    <w:rPr>
      <w:rFonts w:ascii="宋体"/>
      <w:sz w:val="24"/>
    </w:rPr>
  </w:style>
  <w:style w:type="paragraph" w:customStyle="1" w:styleId="af5">
    <w:name w:val="二级条标题"/>
    <w:next w:val="af9"/>
    <w:link w:val="CharChar1"/>
    <w:rsid w:val="00E87BEC"/>
    <w:pPr>
      <w:numPr>
        <w:ilvl w:val="2"/>
        <w:numId w:val="27"/>
      </w:numPr>
      <w:spacing w:line="460" w:lineRule="exact"/>
      <w:outlineLvl w:val="2"/>
    </w:pPr>
    <w:rPr>
      <w:rFonts w:ascii="黑体" w:eastAsia="黑体"/>
      <w:sz w:val="28"/>
    </w:rPr>
  </w:style>
  <w:style w:type="paragraph" w:customStyle="1" w:styleId="af2">
    <w:name w:val="正文表标题"/>
    <w:next w:val="af9"/>
    <w:rsid w:val="00F33F68"/>
    <w:pPr>
      <w:numPr>
        <w:numId w:val="4"/>
      </w:numPr>
      <w:spacing w:line="460" w:lineRule="exact"/>
      <w:jc w:val="center"/>
    </w:pPr>
    <w:rPr>
      <w:rFonts w:ascii="黑体" w:eastAsia="黑体"/>
      <w:sz w:val="28"/>
    </w:rPr>
  </w:style>
  <w:style w:type="paragraph" w:customStyle="1" w:styleId="afffb">
    <w:name w:val="摘要关键词"/>
    <w:next w:val="afe"/>
    <w:rsid w:val="007E40A2"/>
    <w:pPr>
      <w:spacing w:line="460" w:lineRule="exact"/>
    </w:pPr>
    <w:rPr>
      <w:rFonts w:ascii="黑体" w:eastAsia="黑体" w:hAnsi="宋体"/>
      <w:bCs/>
      <w:sz w:val="28"/>
    </w:rPr>
  </w:style>
  <w:style w:type="paragraph" w:customStyle="1" w:styleId="afb">
    <w:name w:val="正文列项_数字"/>
    <w:rsid w:val="008834EC"/>
    <w:pPr>
      <w:numPr>
        <w:ilvl w:val="8"/>
        <w:numId w:val="27"/>
      </w:numPr>
      <w:spacing w:line="460" w:lineRule="exact"/>
      <w:ind w:leftChars="550" w:left="736" w:hangingChars="186" w:hanging="186"/>
      <w:jc w:val="both"/>
    </w:pPr>
    <w:rPr>
      <w:noProof/>
      <w:sz w:val="28"/>
    </w:rPr>
  </w:style>
  <w:style w:type="paragraph" w:customStyle="1" w:styleId="afa">
    <w:name w:val="正文列项_字母"/>
    <w:rsid w:val="008834EC"/>
    <w:pPr>
      <w:numPr>
        <w:ilvl w:val="7"/>
        <w:numId w:val="27"/>
      </w:numPr>
      <w:spacing w:line="460" w:lineRule="exact"/>
      <w:ind w:leftChars="267" w:left="453" w:hangingChars="186" w:hanging="186"/>
      <w:jc w:val="both"/>
    </w:pPr>
    <w:rPr>
      <w:noProof/>
      <w:sz w:val="28"/>
    </w:rPr>
  </w:style>
  <w:style w:type="paragraph" w:styleId="afffc">
    <w:name w:val="Normal Indent"/>
    <w:basedOn w:val="afe"/>
    <w:rsid w:val="005B3BE9"/>
    <w:pPr>
      <w:ind w:firstLine="420"/>
    </w:pPr>
  </w:style>
  <w:style w:type="paragraph" w:customStyle="1" w:styleId="a7">
    <w:name w:val="正文图标题"/>
    <w:next w:val="af9"/>
    <w:rsid w:val="00F33F68"/>
    <w:pPr>
      <w:numPr>
        <w:numId w:val="5"/>
      </w:numPr>
      <w:spacing w:line="460" w:lineRule="exact"/>
      <w:jc w:val="center"/>
    </w:pPr>
    <w:rPr>
      <w:rFonts w:ascii="黑体" w:eastAsia="黑体"/>
      <w:sz w:val="28"/>
    </w:rPr>
  </w:style>
  <w:style w:type="paragraph" w:styleId="afffd">
    <w:name w:val="Body Text"/>
    <w:basedOn w:val="afe"/>
    <w:rsid w:val="005B3BE9"/>
    <w:pPr>
      <w:spacing w:after="120"/>
    </w:pPr>
  </w:style>
  <w:style w:type="paragraph" w:customStyle="1" w:styleId="afd">
    <w:name w:val="图表注"/>
    <w:basedOn w:val="af9"/>
    <w:rsid w:val="00EF304C"/>
    <w:pPr>
      <w:numPr>
        <w:ilvl w:val="0"/>
        <w:numId w:val="11"/>
      </w:numPr>
      <w:snapToGrid w:val="0"/>
    </w:pPr>
    <w:rPr>
      <w:sz w:val="21"/>
    </w:rPr>
  </w:style>
  <w:style w:type="paragraph" w:customStyle="1" w:styleId="afffe">
    <w:name w:val="注:后续"/>
    <w:rsid w:val="005B3BE9"/>
    <w:pPr>
      <w:ind w:leftChars="400" w:left="1260" w:hangingChars="200" w:hanging="420"/>
      <w:jc w:val="both"/>
    </w:pPr>
    <w:rPr>
      <w:rFonts w:ascii="宋体"/>
      <w:sz w:val="18"/>
    </w:rPr>
  </w:style>
  <w:style w:type="paragraph" w:customStyle="1" w:styleId="a3">
    <w:name w:val="注×："/>
    <w:basedOn w:val="af9"/>
    <w:next w:val="af9"/>
    <w:rsid w:val="00AE1D68"/>
    <w:pPr>
      <w:numPr>
        <w:ilvl w:val="0"/>
        <w:numId w:val="6"/>
      </w:numPr>
      <w:jc w:val="left"/>
    </w:pPr>
    <w:rPr>
      <w:sz w:val="24"/>
    </w:rPr>
  </w:style>
  <w:style w:type="paragraph" w:customStyle="1" w:styleId="affff">
    <w:name w:val="注×:后续"/>
    <w:basedOn w:val="afffe"/>
    <w:rsid w:val="005B3BE9"/>
    <w:pPr>
      <w:ind w:leftChars="0" w:left="1406" w:firstLineChars="0" w:hanging="499"/>
    </w:pPr>
  </w:style>
  <w:style w:type="paragraph" w:customStyle="1" w:styleId="af6">
    <w:name w:val="三级条标题"/>
    <w:next w:val="af9"/>
    <w:link w:val="CharChar2"/>
    <w:rsid w:val="00E87BEC"/>
    <w:pPr>
      <w:numPr>
        <w:ilvl w:val="3"/>
        <w:numId w:val="27"/>
      </w:numPr>
      <w:spacing w:line="460" w:lineRule="exact"/>
      <w:outlineLvl w:val="3"/>
    </w:pPr>
    <w:rPr>
      <w:rFonts w:ascii="黑体" w:eastAsia="黑体"/>
      <w:sz w:val="28"/>
    </w:rPr>
  </w:style>
  <w:style w:type="paragraph" w:customStyle="1" w:styleId="af7">
    <w:name w:val="四级条标题"/>
    <w:next w:val="af9"/>
    <w:link w:val="CharChar3"/>
    <w:rsid w:val="00E87BEC"/>
    <w:pPr>
      <w:numPr>
        <w:ilvl w:val="4"/>
        <w:numId w:val="27"/>
      </w:numPr>
      <w:spacing w:line="460" w:lineRule="exact"/>
      <w:outlineLvl w:val="4"/>
    </w:pPr>
    <w:rPr>
      <w:rFonts w:ascii="黑体" w:eastAsia="黑体"/>
      <w:sz w:val="28"/>
    </w:rPr>
  </w:style>
  <w:style w:type="paragraph" w:customStyle="1" w:styleId="af3">
    <w:name w:val="章标题"/>
    <w:next w:val="af9"/>
    <w:link w:val="CharChar0"/>
    <w:rsid w:val="00B50507"/>
    <w:pPr>
      <w:keepNext/>
      <w:numPr>
        <w:numId w:val="27"/>
      </w:numPr>
      <w:spacing w:beforeLines="50" w:before="50" w:afterLines="50" w:after="50" w:line="460" w:lineRule="exact"/>
      <w:outlineLvl w:val="0"/>
    </w:pPr>
    <w:rPr>
      <w:rFonts w:ascii="黑体" w:eastAsia="黑体"/>
      <w:sz w:val="28"/>
    </w:rPr>
  </w:style>
  <w:style w:type="paragraph" w:customStyle="1" w:styleId="af4">
    <w:name w:val="一级条标题"/>
    <w:next w:val="af9"/>
    <w:rsid w:val="00B50507"/>
    <w:pPr>
      <w:keepNext/>
      <w:numPr>
        <w:ilvl w:val="1"/>
        <w:numId w:val="27"/>
      </w:numPr>
      <w:spacing w:line="460" w:lineRule="exact"/>
      <w:outlineLvl w:val="1"/>
    </w:pPr>
    <w:rPr>
      <w:rFonts w:ascii="黑体" w:eastAsia="黑体"/>
      <w:sz w:val="28"/>
    </w:rPr>
  </w:style>
  <w:style w:type="paragraph" w:customStyle="1" w:styleId="af8">
    <w:name w:val="五级条标题"/>
    <w:next w:val="af9"/>
    <w:rsid w:val="00E87BEC"/>
    <w:pPr>
      <w:numPr>
        <w:ilvl w:val="5"/>
        <w:numId w:val="27"/>
      </w:numPr>
      <w:spacing w:line="460" w:lineRule="exact"/>
      <w:outlineLvl w:val="5"/>
    </w:pPr>
    <w:rPr>
      <w:rFonts w:ascii="黑体" w:eastAsia="黑体"/>
      <w:sz w:val="28"/>
    </w:rPr>
  </w:style>
  <w:style w:type="paragraph" w:customStyle="1" w:styleId="affff0">
    <w:name w:val="一级无标题条"/>
    <w:basedOn w:val="af4"/>
    <w:next w:val="af9"/>
    <w:rsid w:val="00904A7C"/>
    <w:rPr>
      <w:rFonts w:ascii="宋体" w:eastAsia="宋体" w:hAnsi="宋体"/>
    </w:rPr>
  </w:style>
  <w:style w:type="character" w:customStyle="1" w:styleId="CharChar1">
    <w:name w:val="二级条标题 Char Char"/>
    <w:basedOn w:val="aff"/>
    <w:link w:val="af5"/>
    <w:rsid w:val="00E87BEC"/>
    <w:rPr>
      <w:rFonts w:ascii="黑体" w:eastAsia="黑体"/>
      <w:sz w:val="28"/>
      <w:lang w:val="en-US" w:eastAsia="zh-CN" w:bidi="ar-SA"/>
    </w:rPr>
  </w:style>
  <w:style w:type="character" w:customStyle="1" w:styleId="CharChar2">
    <w:name w:val="三级条标题 Char Char"/>
    <w:basedOn w:val="CharChar1"/>
    <w:link w:val="af6"/>
    <w:rsid w:val="00E87BEC"/>
    <w:rPr>
      <w:rFonts w:ascii="黑体" w:eastAsia="黑体"/>
      <w:sz w:val="28"/>
      <w:lang w:val="en-US" w:eastAsia="zh-CN" w:bidi="ar-SA"/>
    </w:rPr>
  </w:style>
  <w:style w:type="character" w:customStyle="1" w:styleId="CharChar3">
    <w:name w:val="四级条标题 Char Char"/>
    <w:basedOn w:val="CharChar2"/>
    <w:link w:val="af7"/>
    <w:rsid w:val="00E87BEC"/>
    <w:rPr>
      <w:rFonts w:ascii="黑体" w:eastAsia="黑体"/>
      <w:sz w:val="28"/>
      <w:lang w:val="en-US" w:eastAsia="zh-CN" w:bidi="ar-SA"/>
    </w:rPr>
  </w:style>
  <w:style w:type="paragraph" w:customStyle="1" w:styleId="afc">
    <w:name w:val="注："/>
    <w:basedOn w:val="af9"/>
    <w:next w:val="af9"/>
    <w:rsid w:val="00DB46B4"/>
    <w:pPr>
      <w:widowControl/>
      <w:numPr>
        <w:ilvl w:val="0"/>
        <w:numId w:val="10"/>
      </w:numPr>
      <w:jc w:val="left"/>
    </w:pPr>
    <w:rPr>
      <w:sz w:val="24"/>
    </w:rPr>
  </w:style>
  <w:style w:type="paragraph" w:customStyle="1" w:styleId="a6">
    <w:name w:val="分图图标题"/>
    <w:basedOn w:val="a1"/>
    <w:rsid w:val="001E1282"/>
    <w:pPr>
      <w:numPr>
        <w:numId w:val="7"/>
      </w:numPr>
      <w:jc w:val="center"/>
    </w:pPr>
    <w:rPr>
      <w:rFonts w:ascii="黑体" w:eastAsia="黑体"/>
      <w:szCs w:val="21"/>
    </w:rPr>
  </w:style>
  <w:style w:type="character" w:customStyle="1" w:styleId="CharChar">
    <w:name w:val="附录一级条标题 Char Char"/>
    <w:basedOn w:val="aff"/>
    <w:link w:val="ab"/>
    <w:rsid w:val="00057F45"/>
    <w:rPr>
      <w:rFonts w:ascii="黑体" w:eastAsia="黑体"/>
      <w:sz w:val="28"/>
      <w:lang w:val="en-US" w:eastAsia="zh-CN" w:bidi="ar-SA"/>
    </w:rPr>
  </w:style>
  <w:style w:type="paragraph" w:customStyle="1" w:styleId="a8">
    <w:name w:val="图表注×"/>
    <w:basedOn w:val="af9"/>
    <w:rsid w:val="00DB46B4"/>
    <w:pPr>
      <w:numPr>
        <w:ilvl w:val="0"/>
        <w:numId w:val="12"/>
      </w:numPr>
      <w:jc w:val="left"/>
    </w:pPr>
    <w:rPr>
      <w:sz w:val="21"/>
    </w:rPr>
  </w:style>
  <w:style w:type="paragraph" w:customStyle="1" w:styleId="affff1">
    <w:name w:val="参正文"/>
    <w:rsid w:val="00FB565A"/>
    <w:pPr>
      <w:jc w:val="both"/>
    </w:pPr>
    <w:rPr>
      <w:rFonts w:cs="Arial"/>
      <w:kern w:val="2"/>
      <w:sz w:val="28"/>
      <w:szCs w:val="24"/>
    </w:rPr>
  </w:style>
  <w:style w:type="paragraph" w:customStyle="1" w:styleId="affff2">
    <w:name w:val="封面题名"/>
    <w:basedOn w:val="afe"/>
    <w:next w:val="affff3"/>
    <w:rsid w:val="006A588B"/>
    <w:pPr>
      <w:adjustRightInd w:val="0"/>
      <w:jc w:val="center"/>
    </w:pPr>
    <w:rPr>
      <w:rFonts w:ascii="宋体" w:hAnsi="宋体"/>
      <w:b/>
      <w:kern w:val="0"/>
      <w:sz w:val="44"/>
      <w:szCs w:val="20"/>
    </w:rPr>
  </w:style>
  <w:style w:type="paragraph" w:customStyle="1" w:styleId="affff4">
    <w:name w:val="封面档案密级"/>
    <w:rsid w:val="006A588B"/>
    <w:pPr>
      <w:widowControl w:val="0"/>
      <w:jc w:val="center"/>
    </w:pPr>
    <w:rPr>
      <w:rFonts w:ascii="宋体" w:hAnsi="宋体"/>
      <w:sz w:val="28"/>
    </w:rPr>
  </w:style>
  <w:style w:type="paragraph" w:customStyle="1" w:styleId="affff5">
    <w:name w:val="封面页数"/>
    <w:basedOn w:val="afe"/>
    <w:rsid w:val="006A588B"/>
    <w:pPr>
      <w:adjustRightInd w:val="0"/>
      <w:jc w:val="center"/>
    </w:pPr>
    <w:rPr>
      <w:rFonts w:ascii="宋体"/>
      <w:b/>
      <w:kern w:val="0"/>
      <w:sz w:val="28"/>
      <w:szCs w:val="20"/>
    </w:rPr>
  </w:style>
  <w:style w:type="paragraph" w:customStyle="1" w:styleId="affff6">
    <w:name w:val="封面文件号"/>
    <w:basedOn w:val="afe"/>
    <w:next w:val="affff5"/>
    <w:rsid w:val="006A588B"/>
    <w:pPr>
      <w:adjustRightInd w:val="0"/>
      <w:jc w:val="center"/>
    </w:pPr>
    <w:rPr>
      <w:rFonts w:ascii="宋体"/>
      <w:b/>
      <w:kern w:val="0"/>
      <w:sz w:val="32"/>
      <w:szCs w:val="20"/>
    </w:rPr>
  </w:style>
  <w:style w:type="paragraph" w:customStyle="1" w:styleId="affff3">
    <w:name w:val="封面型号"/>
    <w:basedOn w:val="afe"/>
    <w:next w:val="affff6"/>
    <w:rsid w:val="006A588B"/>
    <w:pPr>
      <w:adjustRightInd w:val="0"/>
      <w:jc w:val="center"/>
    </w:pPr>
    <w:rPr>
      <w:rFonts w:ascii="宋体"/>
      <w:b/>
      <w:kern w:val="0"/>
      <w:sz w:val="28"/>
      <w:szCs w:val="20"/>
    </w:rPr>
  </w:style>
  <w:style w:type="character" w:customStyle="1" w:styleId="Char0">
    <w:name w:val="页眉 Char"/>
    <w:basedOn w:val="aff"/>
    <w:link w:val="afff8"/>
    <w:rsid w:val="006A588B"/>
    <w:rPr>
      <w:kern w:val="2"/>
      <w:sz w:val="18"/>
      <w:szCs w:val="18"/>
    </w:rPr>
  </w:style>
  <w:style w:type="paragraph" w:customStyle="1" w:styleId="affff7">
    <w:name w:val="封面单位"/>
    <w:basedOn w:val="afe"/>
    <w:next w:val="afe"/>
    <w:rsid w:val="006A588B"/>
    <w:pPr>
      <w:adjustRightInd w:val="0"/>
      <w:jc w:val="center"/>
    </w:pPr>
    <w:rPr>
      <w:rFonts w:ascii="宋体"/>
      <w:b/>
      <w:sz w:val="32"/>
      <w:szCs w:val="20"/>
    </w:rPr>
  </w:style>
  <w:style w:type="character" w:customStyle="1" w:styleId="Char">
    <w:name w:val="页脚 Char"/>
    <w:basedOn w:val="aff"/>
    <w:link w:val="afff5"/>
    <w:rsid w:val="006A588B"/>
    <w:rPr>
      <w:kern w:val="2"/>
      <w:sz w:val="18"/>
      <w:szCs w:val="18"/>
    </w:rPr>
  </w:style>
  <w:style w:type="paragraph" w:customStyle="1" w:styleId="affff8">
    <w:name w:val="单位前缀"/>
    <w:basedOn w:val="afe"/>
    <w:next w:val="afe"/>
    <w:rsid w:val="006A588B"/>
    <w:pPr>
      <w:adjustRightInd w:val="0"/>
      <w:jc w:val="center"/>
    </w:pPr>
    <w:rPr>
      <w:b/>
      <w:bCs/>
      <w:sz w:val="36"/>
      <w:szCs w:val="20"/>
    </w:rPr>
  </w:style>
  <w:style w:type="paragraph" w:customStyle="1" w:styleId="affff9">
    <w:name w:val="签署页脚"/>
    <w:basedOn w:val="afe"/>
    <w:next w:val="afe"/>
    <w:rsid w:val="006A588B"/>
    <w:pPr>
      <w:adjustRightInd w:val="0"/>
      <w:spacing w:line="360" w:lineRule="atLeast"/>
      <w:jc w:val="center"/>
    </w:pPr>
    <w:rPr>
      <w:rFonts w:ascii="宋体"/>
      <w:sz w:val="28"/>
      <w:szCs w:val="20"/>
    </w:rPr>
  </w:style>
  <w:style w:type="paragraph" w:customStyle="1" w:styleId="affffa">
    <w:name w:val="技术文件正文"/>
    <w:basedOn w:val="afe"/>
    <w:rsid w:val="006A588B"/>
    <w:pPr>
      <w:spacing w:line="460" w:lineRule="exact"/>
    </w:pPr>
    <w:rPr>
      <w:sz w:val="28"/>
    </w:rPr>
  </w:style>
  <w:style w:type="paragraph" w:customStyle="1" w:styleId="affffb">
    <w:name w:val="正文题名"/>
    <w:basedOn w:val="afe"/>
    <w:next w:val="af3"/>
    <w:rsid w:val="006A588B"/>
    <w:pPr>
      <w:widowControl/>
      <w:shd w:val="clear" w:color="FFFFFF" w:fill="FFFFFF"/>
      <w:adjustRightInd w:val="0"/>
      <w:snapToGrid w:val="0"/>
      <w:spacing w:line="600" w:lineRule="exact"/>
      <w:ind w:right="851"/>
      <w:jc w:val="center"/>
    </w:pPr>
    <w:rPr>
      <w:rFonts w:ascii="宋体"/>
      <w:b/>
      <w:spacing w:val="10"/>
      <w:kern w:val="0"/>
      <w:sz w:val="36"/>
      <w:szCs w:val="20"/>
    </w:rPr>
  </w:style>
  <w:style w:type="table" w:styleId="affffc">
    <w:name w:val="Table Grid"/>
    <w:basedOn w:val="aff0"/>
    <w:autoRedefine/>
    <w:qFormat/>
    <w:rsid w:val="00856885"/>
    <w:pPr>
      <w:widowControl w:val="0"/>
      <w:jc w:val="both"/>
    </w:pPr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0013;&#29289;&#38498;&#25216;&#26415;&#25991;&#20214;&#32534;&#36753;&#22120;\&#25216;&#26415;&#25991;&#20214;&#27169;&#26495;\&#21512;&#24182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C9196-7F00-460E-8E1B-AE1C19A2D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合并.dot</Template>
  <TotalTime>1959</TotalTime>
  <Pages>9</Pages>
  <Words>2295</Words>
  <Characters>3848</Characters>
  <Application>Microsoft Office Word</Application>
  <DocSecurity>0</DocSecurity>
  <Lines>32</Lines>
  <Paragraphs>12</Paragraphs>
  <ScaleCrop>false</ScaleCrop>
  <Company>caep</Company>
  <LinksUpToDate>false</LinksUpToDate>
  <CharactersWithSpaces>6131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中物院技术文件</dc:title>
  <dc:creator>吴宇</dc:creator>
  <cp:lastModifiedBy>吴宇</cp:lastModifiedBy>
  <cp:revision>12</cp:revision>
  <cp:lastPrinted>1900-12-31T16:00:00Z</cp:lastPrinted>
  <dcterms:created xsi:type="dcterms:W3CDTF">2025-07-04T06:29:00Z</dcterms:created>
  <dcterms:modified xsi:type="dcterms:W3CDTF">2025-07-05T15:18:00Z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密级">
    <vt:i4>0</vt:i4>
  </property>
  <property fmtid="{D5CDD505-2E9C-101B-9397-08002B2CF9AE}" pid="3" name="flag">
    <vt:i4>0</vt:i4>
  </property>
  <property fmtid="{D5CDD505-2E9C-101B-9397-08002B2CF9AE}" pid="4" name="密级年限">
    <vt:lpwstr>1</vt:lpwstr>
  </property>
  <property fmtid="{D5CDD505-2E9C-101B-9397-08002B2CF9AE}" pid="5" name="阶段代号">
    <vt:lpwstr/>
  </property>
  <property fmtid="{D5CDD505-2E9C-101B-9397-08002B2CF9AE}" pid="6" name="题名">
    <vt:lpwstr>快反镜通信协议</vt:lpwstr>
  </property>
  <property fmtid="{D5CDD505-2E9C-101B-9397-08002B2CF9AE}" pid="7" name="型号">
    <vt:lpwstr/>
  </property>
  <property fmtid="{D5CDD505-2E9C-101B-9397-08002B2CF9AE}" pid="8" name="文件号">
    <vt:lpwstr/>
  </property>
  <property fmtid="{D5CDD505-2E9C-101B-9397-08002B2CF9AE}" pid="9" name="单位">
    <vt:lpwstr>58所</vt:lpwstr>
  </property>
  <property fmtid="{D5CDD505-2E9C-101B-9397-08002B2CF9AE}" pid="10" name="单位前缀">
    <vt:lpwstr>中国工程物理研究院</vt:lpwstr>
  </property>
  <property fmtid="{D5CDD505-2E9C-101B-9397-08002B2CF9AE}" pid="11" name="档案号">
    <vt:lpwstr/>
  </property>
  <property fmtid="{D5CDD505-2E9C-101B-9397-08002B2CF9AE}" pid="12" name="分类号">
    <vt:lpwstr/>
  </property>
  <property fmtid="{D5CDD505-2E9C-101B-9397-08002B2CF9AE}" pid="13" name="附录数目">
    <vt:i4>0</vt:i4>
  </property>
  <property fmtid="{D5CDD505-2E9C-101B-9397-08002B2CF9AE}" pid="14" name="是否有索引项">
    <vt:lpwstr>否</vt:lpwstr>
  </property>
  <property fmtid="{D5CDD505-2E9C-101B-9397-08002B2CF9AE}" pid="15" name="页眉内容">
    <vt:lpwstr>快反镜通信协议</vt:lpwstr>
  </property>
</Properties>
</file>